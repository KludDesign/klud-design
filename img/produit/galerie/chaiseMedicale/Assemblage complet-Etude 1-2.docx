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5653F0" w:rsidP="00A43A5B">
            <w:pPr>
              <w:jc w:val="center"/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3853815" cy="2203450"/>
                  <wp:effectExtent l="19050" t="0" r="0" b="0"/>
                  <wp:docPr id="3" name="Imag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20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Grilledutableau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4533"/>
            </w:tblGrid>
            <w:tr w:rsidR="00B77317" w:rsidRPr="005653F0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5653F0" w:rsidRDefault="005653F0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  <w:lang w:val="fr-FR"/>
                    </w:rPr>
                  </w:pPr>
                  <w:r w:rsidRPr="005653F0">
                    <w:rPr>
                      <w:b/>
                      <w:color w:val="365F91" w:themeColor="accent1" w:themeShade="BF"/>
                      <w:sz w:val="40"/>
                      <w:szCs w:val="40"/>
                      <w:lang w:val="fr-FR"/>
                    </w:rPr>
                    <w:t xml:space="preserve">Simulation de </w:t>
                  </w:r>
                  <w:r w:rsidR="004A0724" w:rsidRPr="005653F0">
                    <w:rPr>
                      <w:b/>
                      <w:color w:val="365F91" w:themeColor="accent1" w:themeShade="BF"/>
                      <w:sz w:val="40"/>
                      <w:szCs w:val="40"/>
                      <w:lang w:val="fr-FR"/>
                    </w:rPr>
                    <w:t xml:space="preserve"> </w:t>
                  </w:r>
                  <w:r w:rsidRPr="005653F0">
                    <w:rPr>
                      <w:b/>
                      <w:color w:val="365F91" w:themeColor="accent1" w:themeShade="BF"/>
                      <w:sz w:val="40"/>
                      <w:szCs w:val="40"/>
                      <w:lang w:val="fr-FR"/>
                    </w:rPr>
                    <w:t>Assemblage complet</w:t>
                  </w:r>
                </w:p>
                <w:p w:rsidR="00B77317" w:rsidRPr="005653F0" w:rsidRDefault="00B77317" w:rsidP="00E217C8">
                  <w:pPr>
                    <w:rPr>
                      <w:rStyle w:val="lev"/>
                      <w:sz w:val="20"/>
                      <w:szCs w:val="20"/>
                      <w:lang w:val="fr-FR"/>
                    </w:rPr>
                  </w:pPr>
                </w:p>
                <w:p w:rsidR="00B77317" w:rsidRPr="005653F0" w:rsidRDefault="005653F0" w:rsidP="009C008A">
                  <w:pPr>
                    <w:rPr>
                      <w:rStyle w:val="lev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sz w:val="20"/>
                      <w:szCs w:val="20"/>
                      <w:lang w:val="fr-FR"/>
                    </w:rPr>
                    <w:t>Date</w:t>
                  </w:r>
                  <w:r w:rsidR="00B77317" w:rsidRPr="005653F0">
                    <w:rPr>
                      <w:rStyle w:val="lev"/>
                      <w:sz w:val="20"/>
                      <w:szCs w:val="20"/>
                      <w:lang w:val="fr-FR"/>
                    </w:rPr>
                    <w:t xml:space="preserve">: </w:t>
                  </w: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mercredi 12 février 2014</w:t>
                  </w:r>
                  <w:r w:rsidR="00B77317" w:rsidRPr="005653F0">
                    <w:rPr>
                      <w:rStyle w:val="lev"/>
                      <w:sz w:val="20"/>
                      <w:szCs w:val="20"/>
                      <w:lang w:val="fr-FR"/>
                    </w:rPr>
                    <w:br/>
                  </w:r>
                  <w:r w:rsidRPr="005653F0">
                    <w:rPr>
                      <w:rStyle w:val="lev"/>
                      <w:sz w:val="20"/>
                      <w:szCs w:val="20"/>
                      <w:lang w:val="fr-FR"/>
                    </w:rPr>
                    <w:t>Concepteur</w:t>
                  </w:r>
                  <w:r w:rsidR="00B77317" w:rsidRPr="005653F0">
                    <w:rPr>
                      <w:rStyle w:val="lev"/>
                      <w:sz w:val="20"/>
                      <w:szCs w:val="20"/>
                      <w:lang w:val="fr-FR"/>
                    </w:rPr>
                    <w:t xml:space="preserve">: 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Solidworks</w:t>
                  </w:r>
                  <w:proofErr w:type="spellEnd"/>
                </w:p>
                <w:p w:rsidR="00B77317" w:rsidRPr="005653F0" w:rsidRDefault="005653F0" w:rsidP="009C008A">
                  <w:pPr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sz w:val="20"/>
                      <w:szCs w:val="20"/>
                      <w:lang w:val="fr-FR"/>
                    </w:rPr>
                    <w:t>Nom de l'étude</w:t>
                  </w:r>
                  <w:r w:rsidR="00B77317" w:rsidRPr="005653F0">
                    <w:rPr>
                      <w:rStyle w:val="lev"/>
                      <w:sz w:val="20"/>
                      <w:szCs w:val="20"/>
                      <w:lang w:val="fr-FR"/>
                    </w:rPr>
                    <w:t>:</w:t>
                  </w:r>
                  <w:r w:rsidR="00B77317"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</w:t>
                  </w: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Etude 1</w:t>
                  </w:r>
                </w:p>
                <w:p w:rsidR="00B77317" w:rsidRPr="005653F0" w:rsidRDefault="005653F0" w:rsidP="005653F0">
                  <w:pPr>
                    <w:rPr>
                      <w:bCs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sz w:val="20"/>
                      <w:szCs w:val="20"/>
                      <w:lang w:val="fr-FR"/>
                    </w:rPr>
                    <w:t>Type d'analyse</w:t>
                  </w:r>
                  <w:r w:rsidR="00B77317" w:rsidRPr="005653F0">
                    <w:rPr>
                      <w:rStyle w:val="lev"/>
                      <w:sz w:val="20"/>
                      <w:szCs w:val="20"/>
                      <w:lang w:val="fr-FR"/>
                    </w:rPr>
                    <w:t>:</w:t>
                  </w:r>
                  <w:r w:rsidR="00B77317" w:rsidRPr="005653F0">
                    <w:rPr>
                      <w:rStyle w:val="lev"/>
                      <w:b w:val="0"/>
                      <w:lang w:val="fr-FR"/>
                    </w:rPr>
                    <w:t xml:space="preserve"> </w:t>
                  </w: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Analyse statique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B77317" w:rsidP="00E3408D">
                      <w:pPr>
                        <w:pStyle w:val="En-ttedetabledesmatires"/>
                      </w:pPr>
                      <w:r>
                        <w:t>Table of Contents</w:t>
                      </w:r>
                    </w:p>
                    <w:p w:rsidR="005653F0" w:rsidRDefault="001C0174">
                      <w:pPr>
                        <w:pStyle w:val="TM1"/>
                        <w:rPr>
                          <w:noProof/>
                          <w:sz w:val="22"/>
                          <w:lang w:val="fr-FR" w:eastAsia="fr-FR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379979989" w:history="1">
                        <w:r w:rsidR="005653F0" w:rsidRPr="00203129">
                          <w:rPr>
                            <w:rStyle w:val="Lienhypertexte"/>
                            <w:noProof/>
                          </w:rPr>
                          <w:t>Description</w:t>
                        </w:r>
                        <w:r w:rsidR="005653F0"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653F0">
                          <w:rPr>
                            <w:noProof/>
                            <w:webHidden/>
                          </w:rPr>
                          <w:instrText xml:space="preserve"> PAGEREF _Toc379979989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653F0">
                          <w:rPr>
                            <w:noProof/>
                            <w:webHidden/>
                          </w:rPr>
                          <w:t>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5653F0" w:rsidRDefault="001C0174">
                      <w:pPr>
                        <w:pStyle w:val="TM1"/>
                        <w:rPr>
                          <w:noProof/>
                          <w:sz w:val="22"/>
                          <w:lang w:val="fr-FR" w:eastAsia="fr-FR"/>
                        </w:rPr>
                      </w:pPr>
                      <w:hyperlink w:anchor="_Toc379979990" w:history="1">
                        <w:r w:rsidR="005653F0" w:rsidRPr="00203129">
                          <w:rPr>
                            <w:rStyle w:val="Lienhypertexte"/>
                            <w:noProof/>
                          </w:rPr>
                          <w:t>Hypothèses</w:t>
                        </w:r>
                        <w:r w:rsidR="005653F0"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653F0">
                          <w:rPr>
                            <w:noProof/>
                            <w:webHidden/>
                          </w:rPr>
                          <w:instrText xml:space="preserve"> PAGEREF _Toc379979990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653F0"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5653F0" w:rsidRDefault="001C0174">
                      <w:pPr>
                        <w:pStyle w:val="TM1"/>
                        <w:rPr>
                          <w:noProof/>
                          <w:sz w:val="22"/>
                          <w:lang w:val="fr-FR" w:eastAsia="fr-FR"/>
                        </w:rPr>
                      </w:pPr>
                      <w:hyperlink w:anchor="_Toc379979991" w:history="1">
                        <w:r w:rsidR="005653F0" w:rsidRPr="00203129">
                          <w:rPr>
                            <w:rStyle w:val="Lienhypertexte"/>
                            <w:noProof/>
                          </w:rPr>
                          <w:t>Informations sur le modèle</w:t>
                        </w:r>
                        <w:r w:rsidR="005653F0"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653F0">
                          <w:rPr>
                            <w:noProof/>
                            <w:webHidden/>
                          </w:rPr>
                          <w:instrText xml:space="preserve"> PAGEREF _Toc379979991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653F0"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5653F0" w:rsidRDefault="001C0174">
                      <w:pPr>
                        <w:pStyle w:val="TM1"/>
                        <w:rPr>
                          <w:noProof/>
                          <w:sz w:val="22"/>
                          <w:lang w:val="fr-FR" w:eastAsia="fr-FR"/>
                        </w:rPr>
                      </w:pPr>
                      <w:hyperlink w:anchor="_Toc379979992" w:history="1">
                        <w:r w:rsidR="005653F0" w:rsidRPr="00203129">
                          <w:rPr>
                            <w:rStyle w:val="Lienhypertexte"/>
                            <w:noProof/>
                          </w:rPr>
                          <w:t>Propriétés de l'étude</w:t>
                        </w:r>
                        <w:r w:rsidR="005653F0"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653F0">
                          <w:rPr>
                            <w:noProof/>
                            <w:webHidden/>
                          </w:rPr>
                          <w:instrText xml:space="preserve"> PAGEREF _Toc379979992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653F0"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5653F0" w:rsidRDefault="001C0174">
                      <w:pPr>
                        <w:pStyle w:val="TM1"/>
                        <w:rPr>
                          <w:noProof/>
                          <w:sz w:val="22"/>
                          <w:lang w:val="fr-FR" w:eastAsia="fr-FR"/>
                        </w:rPr>
                      </w:pPr>
                      <w:hyperlink w:anchor="_Toc379979993" w:history="1">
                        <w:r w:rsidR="005653F0" w:rsidRPr="00203129">
                          <w:rPr>
                            <w:rStyle w:val="Lienhypertexte"/>
                            <w:noProof/>
                          </w:rPr>
                          <w:t>Unités</w:t>
                        </w:r>
                        <w:r w:rsidR="005653F0"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653F0">
                          <w:rPr>
                            <w:noProof/>
                            <w:webHidden/>
                          </w:rPr>
                          <w:instrText xml:space="preserve"> PAGEREF _Toc379979993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653F0"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5653F0" w:rsidRDefault="001C0174">
                      <w:pPr>
                        <w:pStyle w:val="TM1"/>
                        <w:rPr>
                          <w:noProof/>
                          <w:sz w:val="22"/>
                          <w:lang w:val="fr-FR" w:eastAsia="fr-FR"/>
                        </w:rPr>
                      </w:pPr>
                      <w:hyperlink w:anchor="_Toc379979994" w:history="1">
                        <w:r w:rsidR="005653F0" w:rsidRPr="00203129">
                          <w:rPr>
                            <w:rStyle w:val="Lienhypertexte"/>
                            <w:noProof/>
                          </w:rPr>
                          <w:t>Propriétés du matériau</w:t>
                        </w:r>
                        <w:r w:rsidR="005653F0"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653F0">
                          <w:rPr>
                            <w:noProof/>
                            <w:webHidden/>
                          </w:rPr>
                          <w:instrText xml:space="preserve"> PAGEREF _Toc379979994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653F0"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5653F0" w:rsidRDefault="001C0174">
                      <w:pPr>
                        <w:pStyle w:val="TM1"/>
                        <w:rPr>
                          <w:noProof/>
                          <w:sz w:val="22"/>
                          <w:lang w:val="fr-FR" w:eastAsia="fr-FR"/>
                        </w:rPr>
                      </w:pPr>
                      <w:hyperlink w:anchor="_Toc379979995" w:history="1">
                        <w:r w:rsidR="005653F0" w:rsidRPr="00203129">
                          <w:rPr>
                            <w:rStyle w:val="Lienhypertexte"/>
                            <w:noProof/>
                          </w:rPr>
                          <w:t>Actions extérieures</w:t>
                        </w:r>
                        <w:r w:rsidR="005653F0"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653F0">
                          <w:rPr>
                            <w:noProof/>
                            <w:webHidden/>
                          </w:rPr>
                          <w:instrText xml:space="preserve"> PAGEREF _Toc379979995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653F0">
                          <w:rPr>
                            <w:noProof/>
                            <w:webHidden/>
                          </w:rPr>
                          <w:t>16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5653F0" w:rsidRDefault="001C0174">
                      <w:pPr>
                        <w:pStyle w:val="TM1"/>
                        <w:rPr>
                          <w:noProof/>
                          <w:sz w:val="22"/>
                          <w:lang w:val="fr-FR" w:eastAsia="fr-FR"/>
                        </w:rPr>
                      </w:pPr>
                      <w:hyperlink w:anchor="_Toc379979996" w:history="1">
                        <w:r w:rsidR="005653F0" w:rsidRPr="00203129">
                          <w:rPr>
                            <w:rStyle w:val="Lienhypertexte"/>
                            <w:noProof/>
                          </w:rPr>
                          <w:t>Définitions des connecteurs</w:t>
                        </w:r>
                        <w:r w:rsidR="005653F0"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653F0">
                          <w:rPr>
                            <w:noProof/>
                            <w:webHidden/>
                          </w:rPr>
                          <w:instrText xml:space="preserve"> PAGEREF _Toc379979996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653F0">
                          <w:rPr>
                            <w:noProof/>
                            <w:webHidden/>
                          </w:rPr>
                          <w:t>18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5653F0" w:rsidRDefault="001C0174">
                      <w:pPr>
                        <w:pStyle w:val="TM1"/>
                        <w:rPr>
                          <w:noProof/>
                          <w:sz w:val="22"/>
                          <w:lang w:val="fr-FR" w:eastAsia="fr-FR"/>
                        </w:rPr>
                      </w:pPr>
                      <w:hyperlink w:anchor="_Toc379979997" w:history="1">
                        <w:r w:rsidR="005653F0" w:rsidRPr="00203129">
                          <w:rPr>
                            <w:rStyle w:val="Lienhypertexte"/>
                            <w:noProof/>
                          </w:rPr>
                          <w:t>Informations sur le contact</w:t>
                        </w:r>
                        <w:r w:rsidR="005653F0"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653F0">
                          <w:rPr>
                            <w:noProof/>
                            <w:webHidden/>
                          </w:rPr>
                          <w:instrText xml:space="preserve"> PAGEREF _Toc379979997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653F0">
                          <w:rPr>
                            <w:noProof/>
                            <w:webHidden/>
                          </w:rPr>
                          <w:t>23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5653F0" w:rsidRDefault="001C0174">
                      <w:pPr>
                        <w:pStyle w:val="TM1"/>
                        <w:rPr>
                          <w:noProof/>
                          <w:sz w:val="22"/>
                          <w:lang w:val="fr-FR" w:eastAsia="fr-FR"/>
                        </w:rPr>
                      </w:pPr>
                      <w:hyperlink w:anchor="_Toc379979998" w:history="1">
                        <w:r w:rsidR="005653F0" w:rsidRPr="00203129">
                          <w:rPr>
                            <w:rStyle w:val="Lienhypertexte"/>
                            <w:noProof/>
                          </w:rPr>
                          <w:t>Informations sur le maillage</w:t>
                        </w:r>
                        <w:r w:rsidR="005653F0"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653F0">
                          <w:rPr>
                            <w:noProof/>
                            <w:webHidden/>
                          </w:rPr>
                          <w:instrText xml:space="preserve"> PAGEREF _Toc379979998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653F0">
                          <w:rPr>
                            <w:noProof/>
                            <w:webHidden/>
                          </w:rPr>
                          <w:t>26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5653F0" w:rsidRDefault="001C0174">
                      <w:pPr>
                        <w:pStyle w:val="TM1"/>
                        <w:rPr>
                          <w:noProof/>
                          <w:sz w:val="22"/>
                          <w:lang w:val="fr-FR" w:eastAsia="fr-FR"/>
                        </w:rPr>
                      </w:pPr>
                      <w:hyperlink w:anchor="_Toc379979999" w:history="1">
                        <w:r w:rsidR="005653F0" w:rsidRPr="00203129">
                          <w:rPr>
                            <w:rStyle w:val="Lienhypertexte"/>
                            <w:noProof/>
                            <w:lang w:val="fr-FR"/>
                          </w:rPr>
                          <w:t>Détails des capteurs</w:t>
                        </w:r>
                        <w:r w:rsidR="005653F0"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653F0">
                          <w:rPr>
                            <w:noProof/>
                            <w:webHidden/>
                          </w:rPr>
                          <w:instrText xml:space="preserve"> PAGEREF _Toc379979999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653F0">
                          <w:rPr>
                            <w:noProof/>
                            <w:webHidden/>
                          </w:rPr>
                          <w:t>27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5653F0" w:rsidRDefault="001C0174">
                      <w:pPr>
                        <w:pStyle w:val="TM1"/>
                        <w:rPr>
                          <w:noProof/>
                          <w:sz w:val="22"/>
                          <w:lang w:val="fr-FR" w:eastAsia="fr-FR"/>
                        </w:rPr>
                      </w:pPr>
                      <w:hyperlink w:anchor="_Toc379980000" w:history="1">
                        <w:r w:rsidR="005653F0" w:rsidRPr="00203129">
                          <w:rPr>
                            <w:rStyle w:val="Lienhypertexte"/>
                            <w:noProof/>
                            <w:lang w:val="fr-FR"/>
                          </w:rPr>
                          <w:t>Forces résultantes</w:t>
                        </w:r>
                        <w:r w:rsidR="005653F0"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653F0">
                          <w:rPr>
                            <w:noProof/>
                            <w:webHidden/>
                          </w:rPr>
                          <w:instrText xml:space="preserve"> PAGEREF _Toc379980000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653F0">
                          <w:rPr>
                            <w:noProof/>
                            <w:webHidden/>
                          </w:rPr>
                          <w:t>27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5653F0" w:rsidRDefault="001C0174">
                      <w:pPr>
                        <w:pStyle w:val="TM1"/>
                        <w:rPr>
                          <w:noProof/>
                          <w:sz w:val="22"/>
                          <w:lang w:val="fr-FR" w:eastAsia="fr-FR"/>
                        </w:rPr>
                      </w:pPr>
                      <w:hyperlink w:anchor="_Toc379980001" w:history="1">
                        <w:r w:rsidR="005653F0" w:rsidRPr="00203129">
                          <w:rPr>
                            <w:rStyle w:val="Lienhypertexte"/>
                            <w:noProof/>
                          </w:rPr>
                          <w:t>Poutres</w:t>
                        </w:r>
                        <w:r w:rsidR="005653F0"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653F0">
                          <w:rPr>
                            <w:noProof/>
                            <w:webHidden/>
                          </w:rPr>
                          <w:instrText xml:space="preserve"> PAGEREF _Toc379980001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653F0">
                          <w:rPr>
                            <w:noProof/>
                            <w:webHidden/>
                          </w:rPr>
                          <w:t>28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5653F0" w:rsidRDefault="001C0174">
                      <w:pPr>
                        <w:pStyle w:val="TM1"/>
                        <w:rPr>
                          <w:noProof/>
                          <w:sz w:val="22"/>
                          <w:lang w:val="fr-FR" w:eastAsia="fr-FR"/>
                        </w:rPr>
                      </w:pPr>
                      <w:hyperlink w:anchor="_Toc379980002" w:history="1">
                        <w:r w:rsidR="005653F0" w:rsidRPr="00203129">
                          <w:rPr>
                            <w:rStyle w:val="Lienhypertexte"/>
                            <w:noProof/>
                          </w:rPr>
                          <w:t>Résultats de l'étude</w:t>
                        </w:r>
                        <w:r w:rsidR="005653F0"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653F0">
                          <w:rPr>
                            <w:noProof/>
                            <w:webHidden/>
                          </w:rPr>
                          <w:instrText xml:space="preserve"> PAGEREF _Toc379980002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653F0">
                          <w:rPr>
                            <w:noProof/>
                            <w:webHidden/>
                          </w:rPr>
                          <w:t>29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5653F0" w:rsidRDefault="001C0174">
                      <w:pPr>
                        <w:pStyle w:val="TM1"/>
                        <w:rPr>
                          <w:noProof/>
                          <w:sz w:val="22"/>
                          <w:lang w:val="fr-FR" w:eastAsia="fr-FR"/>
                        </w:rPr>
                      </w:pPr>
                      <w:hyperlink w:anchor="_Toc379980003" w:history="1">
                        <w:r w:rsidR="005653F0" w:rsidRPr="00203129">
                          <w:rPr>
                            <w:rStyle w:val="Lienhypertexte"/>
                            <w:noProof/>
                            <w:lang w:val="fr-FR"/>
                          </w:rPr>
                          <w:t>Conclusion</w:t>
                        </w:r>
                        <w:r w:rsidR="005653F0"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653F0">
                          <w:rPr>
                            <w:noProof/>
                            <w:webHidden/>
                          </w:rPr>
                          <w:instrText xml:space="preserve"> PAGEREF _Toc379980003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653F0">
                          <w:rPr>
                            <w:noProof/>
                            <w:webHidden/>
                          </w:rPr>
                          <w:t>33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C0174" w:rsidP="00E3408D">
                      <w:pPr>
                        <w:pStyle w:val="TM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5653F0" w:rsidP="00C27B5D">
            <w:pPr>
              <w:pStyle w:val="Titre1"/>
              <w:outlineLvl w:val="0"/>
            </w:pPr>
            <w:bookmarkStart w:id="0" w:name="_Toc379979989"/>
            <w:r>
              <w:t>Description</w:t>
            </w:r>
            <w:bookmarkEnd w:id="0"/>
          </w:p>
          <w:p w:rsidR="00F448BC" w:rsidRPr="00E65D6E" w:rsidRDefault="005653F0" w:rsidP="00FF408C">
            <w:proofErr w:type="spellStart"/>
            <w:r>
              <w:t>Aucune</w:t>
            </w:r>
            <w:proofErr w:type="spellEnd"/>
            <w:r>
              <w:t xml:space="preserve"> </w:t>
            </w:r>
            <w:proofErr w:type="spellStart"/>
            <w:r>
              <w:t>donnée</w:t>
            </w:r>
            <w:proofErr w:type="spellEnd"/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M3"/>
            </w:pPr>
          </w:p>
        </w:tc>
      </w:tr>
    </w:tbl>
    <w:p w:rsidR="00F25CD7" w:rsidRDefault="00F25CD7">
      <w: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5653F0" w:rsidP="00343025">
            <w:pPr>
              <w:pStyle w:val="Titre1"/>
              <w:outlineLvl w:val="0"/>
            </w:pPr>
            <w:bookmarkStart w:id="1" w:name="_Toc379979990"/>
            <w:bookmarkStart w:id="2" w:name="_Toc243733140"/>
            <w:bookmarkStart w:id="3" w:name="_Toc245020107"/>
            <w:bookmarkStart w:id="4" w:name="_Toc245020139"/>
            <w:proofErr w:type="spellStart"/>
            <w:r>
              <w:lastRenderedPageBreak/>
              <w:t>Hypothèses</w:t>
            </w:r>
            <w:bookmarkEnd w:id="1"/>
            <w:proofErr w:type="spellEnd"/>
          </w:p>
          <w:p w:rsidR="00A96F2C" w:rsidRDefault="00A96F2C" w:rsidP="00A96F2C"/>
        </w:tc>
      </w:tr>
    </w:tbl>
    <w:p w:rsidR="00343025" w:rsidRDefault="00343025" w:rsidP="00B77317">
      <w:pPr>
        <w:pStyle w:val="Titre1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5653F0" w:rsidP="00FF408C">
            <w:pPr>
              <w:pStyle w:val="Titre1"/>
              <w:outlineLvl w:val="0"/>
            </w:pPr>
            <w:bookmarkStart w:id="5" w:name="_Toc379979991"/>
            <w:proofErr w:type="spellStart"/>
            <w:r>
              <w:t>Informations</w:t>
            </w:r>
            <w:proofErr w:type="spellEnd"/>
            <w:r>
              <w:t xml:space="preserve"> </w:t>
            </w:r>
            <w:proofErr w:type="spellStart"/>
            <w:r>
              <w:t>sur</w:t>
            </w:r>
            <w:proofErr w:type="spellEnd"/>
            <w:r>
              <w:t xml:space="preserve"> le </w:t>
            </w:r>
            <w:proofErr w:type="spellStart"/>
            <w:r>
              <w:t>modèle</w:t>
            </w:r>
            <w:bookmarkEnd w:id="5"/>
            <w:proofErr w:type="spellEnd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/>
            </w:tblPr>
            <w:tblGrid>
              <w:gridCol w:w="2677"/>
              <w:gridCol w:w="2340"/>
              <w:gridCol w:w="3060"/>
              <w:gridCol w:w="2677"/>
            </w:tblGrid>
            <w:tr w:rsidR="00C16188" w:rsidRPr="005653F0" w:rsidTr="00C16188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Grilledutableau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5653F0" w:rsidP="00077EA0">
                        <w:pPr>
                          <w:jc w:val="center"/>
                          <w:rPr>
                            <w:rStyle w:val="lev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  <w:lang w:val="fr-FR" w:eastAsia="fr-FR"/>
                          </w:rPr>
                          <w:drawing>
                            <wp:inline distT="0" distB="0" distL="0" distR="0">
                              <wp:extent cx="5349240" cy="4048760"/>
                              <wp:effectExtent l="19050" t="0" r="3810" b="0"/>
                              <wp:docPr id="4" name="Imag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40487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Pr="005653F0" w:rsidRDefault="005653F0" w:rsidP="00C16188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noProof/>
                      <w:sz w:val="20"/>
                      <w:szCs w:val="20"/>
                      <w:lang w:val="fr-FR"/>
                    </w:rPr>
                    <w:t>Nom du modèle</w:t>
                  </w:r>
                  <w:r w:rsidR="00C16188" w:rsidRPr="005653F0">
                    <w:rPr>
                      <w:rStyle w:val="lev"/>
                      <w:b/>
                      <w:noProof/>
                      <w:sz w:val="20"/>
                      <w:szCs w:val="20"/>
                      <w:lang w:val="fr-FR"/>
                    </w:rPr>
                    <w:t xml:space="preserve">: </w:t>
                  </w:r>
                  <w:r>
                    <w:rPr>
                      <w:rStyle w:val="lev"/>
                      <w:noProof/>
                      <w:sz w:val="20"/>
                      <w:szCs w:val="20"/>
                      <w:lang w:val="fr-FR"/>
                    </w:rPr>
                    <w:t>Assemblage complet</w:t>
                  </w:r>
                </w:p>
                <w:p w:rsidR="00C16188" w:rsidRPr="005653F0" w:rsidRDefault="005653F0" w:rsidP="005653F0">
                  <w:pPr>
                    <w:jc w:val="center"/>
                    <w:rPr>
                      <w:lang w:val="fr-FR"/>
                    </w:rPr>
                  </w:pPr>
                  <w:r>
                    <w:rPr>
                      <w:rStyle w:val="lev"/>
                      <w:b/>
                      <w:noProof/>
                      <w:sz w:val="20"/>
                      <w:szCs w:val="20"/>
                      <w:lang w:val="fr-FR"/>
                    </w:rPr>
                    <w:t>Configuration actuelle</w:t>
                  </w:r>
                  <w:r w:rsidR="00C16188" w:rsidRPr="005653F0">
                    <w:rPr>
                      <w:rStyle w:val="lev"/>
                      <w:b/>
                      <w:noProof/>
                      <w:sz w:val="20"/>
                      <w:szCs w:val="20"/>
                      <w:lang w:val="fr-FR"/>
                    </w:rPr>
                    <w:t xml:space="preserve">: </w:t>
                  </w:r>
                  <w:r>
                    <w:rPr>
                      <w:rStyle w:val="lev"/>
                      <w:noProof/>
                      <w:sz w:val="20"/>
                      <w:szCs w:val="20"/>
                      <w:lang w:val="fr-FR"/>
                    </w:rPr>
                    <w:t>Défaut</w:t>
                  </w:r>
                </w:p>
              </w:tc>
            </w:tr>
            <w:tr w:rsidR="00C16188" w:rsidTr="00C16188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5653F0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lev"/>
                      <w:b/>
                      <w:noProof/>
                      <w:sz w:val="24"/>
                      <w:szCs w:val="24"/>
                    </w:rPr>
                    <w:t>Corps volumiques</w:t>
                  </w:r>
                </w:p>
              </w:tc>
            </w:tr>
            <w:tr w:rsidR="00C16188" w:rsidRPr="005653F0" w:rsidTr="004B302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5653F0" w:rsidRDefault="005653F0" w:rsidP="0044448A">
                  <w:pPr>
                    <w:jc w:val="center"/>
                    <w:rPr>
                      <w:lang w:val="fr-FR"/>
                    </w:rPr>
                  </w:pPr>
                  <w:r w:rsidRPr="005653F0">
                    <w:rPr>
                      <w:rStyle w:val="lev"/>
                      <w:b/>
                      <w:noProof/>
                      <w:sz w:val="20"/>
                      <w:szCs w:val="20"/>
                      <w:lang w:val="fr-FR"/>
                    </w:rPr>
                    <w:t>Nom du document et référence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5653F0" w:rsidP="0044448A">
                  <w:pPr>
                    <w:jc w:val="center"/>
                    <w:cnfStyle w:val="100000000000"/>
                  </w:pPr>
                  <w:r>
                    <w:rPr>
                      <w:rStyle w:val="lev"/>
                      <w:b/>
                      <w:noProof/>
                      <w:sz w:val="20"/>
                      <w:szCs w:val="20"/>
                    </w:rPr>
                    <w:t>Traité comme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5653F0" w:rsidP="0044448A">
                  <w:pPr>
                    <w:jc w:val="center"/>
                    <w:cnfStyle w:val="100000000000"/>
                  </w:pPr>
                  <w:r>
                    <w:rPr>
                      <w:rStyle w:val="lev"/>
                      <w:b/>
                      <w:noProof/>
                      <w:sz w:val="20"/>
                      <w:szCs w:val="20"/>
                    </w:rPr>
                    <w:t>Propriétés volumétriques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5653F0" w:rsidRDefault="005653F0" w:rsidP="0044448A">
                  <w:pPr>
                    <w:jc w:val="center"/>
                    <w:cnfStyle w:val="100000000000"/>
                    <w:rPr>
                      <w:lang w:val="fr-FR"/>
                    </w:rPr>
                  </w:pPr>
                  <w:r w:rsidRPr="005653F0">
                    <w:rPr>
                      <w:rStyle w:val="lev"/>
                      <w:b/>
                      <w:noProof/>
                      <w:sz w:val="20"/>
                      <w:szCs w:val="20"/>
                      <w:lang w:val="fr-FR"/>
                    </w:rPr>
                    <w:t>Chemin/Date de modification du document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Symétrie3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Masse:0.185354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Volume:2.37634e-005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Poids:1.81647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 assise.SLDPRT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13:38:13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lastRenderedPageBreak/>
                    <w:t>Boss.-Extru.5[1]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Masse:0.01404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Volume:1.8e-006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Poids:0.137592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 assise.SLDPRT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13:38:13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Boss.-Extru.5[2]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Masse:0.01404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Volume:1.8e-006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Poids:0.137592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 assise.SLDPRT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13:38:13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Trou taraudé M84[1]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Masse:12.9522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Volume:0.00166054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Poids:126.932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 assise.SLDPRT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13:38:13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Elément mécano-soudé1[2]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Masse:12.9522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Volume:0.00166054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Poids:126.932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 assise.SLDPRT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13:38:13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Elément mécano-soudé1[4]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Masse:3.28499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Volume:0.000421152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Poids:32.1929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 assise.SLDPRT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13:38:13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Elément mécano-soudé1[3]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Masse:3.28499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Volume:0.000421152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Poids:32.1929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 assise.SLDPRT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13:38:13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Trou taraudé M84[2]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Masse:2.55491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Volume:0.000327552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Poids:25.0381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 assise.SLDPRT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13:38:13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Trou taraudé M83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Masse:0.252305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Volume:3.23467e-005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Poids:2.47258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 assise.SLDPRT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13:38:13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lastRenderedPageBreak/>
                    <w:t>Chanfrein3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Masse:0.207358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Volume:2.65844e-005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Poids:2.03211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 assise.SLDPRT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13:38:13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Symétrie1[1]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Masse:0.252305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Volume:3.23467e-005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Poids:2.47258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 assise.SLDPRT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13:38:13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Symétrie1[2]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Masse:2.55491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Volume:0.000327552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Poids:25.0381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 assise.SLDPRT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13:38:13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Symétrie1[3]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Masse:0.207358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Volume:2.65844e-005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Poids:2.03211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 assise.SLDPRT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13:38:13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Congé2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Masse:0.184858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Volume:2.36997e-005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Poids:1.81161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 assise.SLDPRT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13:38:13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Ligne de séparation3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Masse:0.804711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Volume:0.000103168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Poids:7.88617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 assise.SLDPRT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13:38:13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Ligne de séparation4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Masse:0.612224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Volume:7.84903e-005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Poids:5.9998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 assise.SLDPRT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13:38:13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Ligne de séparation1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Masse:0.804711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Volume:0.000103168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Poids:7.88617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 assise.SLDPRT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13:38:13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lastRenderedPageBreak/>
                    <w:t>Ligne de séparation2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Masse:0.612224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Volume:7.84903e-005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Poids:5.9998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 assise.SLDPRT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13:38:13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Symétrie5[2]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Masse:0.116033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Volume:1.4876e-005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Poids:1.13712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 assise.SLDPRT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13:38:13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Symétrie5[1]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Masse:0.116033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Volume:1.4876e-005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Poids:1.13712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 assise.SLDPRT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13:38:13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Boss.-Extru.10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Masse:0.116033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Volume:1.4876e-005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Poids:1.13712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 assise.SLDPRT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13:38:13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Boss.-Extru.9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Masse:0.116033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Volume:1.4876e-005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Poids:1.13712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 assise.SLDPRT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13:38:13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Tôle de base pliée4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Masse:7.0243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Volume:0.000900551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Poids:68.8381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\\DLINK-92FE1B\Volume_1\PROJETS\TKM\Etude statique\piece centrale 1.SLDPRT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Enlèv. mat.-Extru.3[4]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Masse:0.195312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Volume:2.504e-005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Poids:1.91406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\\DLINK-92FE1B\Volume_1\PROJETS\TKM\Etude statique\piece centrale 1.SLDPRT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Enlèv. mat.-Extru.3[5]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Masse:0.195312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Volume:2.504e-005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Poids:1.91406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\\DLINK-92FE1B\Volume_1\PROJETS\TKM\Etude statique\piece centrale 1.SLDPRT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lastRenderedPageBreak/>
                    <w:t>Enlèv. mat.-Extru.4[4]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Masse:0.148548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Volume:1.90447e-005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Poids:1.45577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\\DLINK-92FE1B\Volume_1\PROJETS\TKM\Etude statique\piece centrale 1.SLDPRT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Enlèv. mat.-Extru.4[5]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Masse:0.148548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Volume:1.90447e-005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Poids:1.45577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\\DLINK-92FE1B\Volume_1\PROJETS\TKM\Etude statique\piece centrale 1.SLDPRT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Ligne de séparation4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Masse:1.32079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Volume:0.000169332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Poids:12.9437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\\DLINK-92FE1B\Volume_1\PROJETS\TKM\Etude statique\piece centrale 1.SLDPRT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Ligne de séparation2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Masse:1.53692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Volume:0.000197041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Poids:15.0618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\\DLINK-92FE1B\Volume_1\PROJETS\TKM\Etude statique\piece centrale 1.SLDPRT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Elément mécano-soudé1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Masse:0.198142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Volume:2.54028e-005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Poids:1.94179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\\DLINK-92FE1B\Volume_1\PROJETS\TKM\Etude statique\piece centrale 1.SLDPRT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Boss.-Extru.14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Masse:0.96076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Volume:0.000123174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Poids:9.41544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\\DLINK-92FE1B\Volume_1\PROJETS\TKM\Etude statique\piece centrale 1.SLDPRT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Enlèv. mat.-Extru.6[1]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Masse:0.0469545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Volume:6.01981e-006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Poids:0.460154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\\DLINK-92FE1B\Volume_1\PROJETS\TKM\Etude statique\piece centrale 1.SLDPRT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Enlèv. mat.-Extru.6[2]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Masse:0.0469545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Volume:6.01981e-006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Poids:0.460154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\\DLINK-92FE1B\Volume_1\PROJETS\TKM\Etude statique\piece centrale 1.SLDPRT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lastRenderedPageBreak/>
                    <w:t>Enlèv. mat.-Extru.4[1]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Masse:2.62265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Volume:0.000336237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Poids:25.702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\\DLINK-92FE1B\Volume_1\PROJETS\TKM\Etude statique\piece centrale 1.SLDPRT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Enlèv. mat.-Extru.4[2]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Masse:2.95018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Volume:0.000378228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Poids:28.9117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\\DLINK-92FE1B\Volume_1\PROJETS\TKM\Etude statique\piece centrale 1.SLDPRT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Enlèv. mat.-Extru.4[3]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Masse:2.95021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Volume:0.000378232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Poids:28.9121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\\DLINK-92FE1B\Volume_1\PROJETS\TKM\Etude statique\piece centrale 1.SLDPRT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Symétrie6[3]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Masse:0.209498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Volume:2.68588e-005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Poids:2.05308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Symétrie6[4]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Masse:0.209095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Volume:2.6807e-005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Poids:2.04913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Ajuster/Prolonger8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Masse:0.904864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Volume:0.000116008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Poids:8.86766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Enlèv. mat.-Extru.1[1]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Masse:14.0281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Volume:0.00179847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Poids:137.475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Trou taraudé M83[1]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Masse:14.0281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Volume:0.00179847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Poids:137.475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lastRenderedPageBreak/>
                    <w:t>Ajuster/Prolonger2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Masse:0.645279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Volume:8.27281e-005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Poids:6.32374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Ajuster/Prolonger4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Masse:3.43049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Volume:0.000439807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Poids:33.6188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Trou taraudé M82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Masse:0.209498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Volume:2.68588e-005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Poids:2.05308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Enlèv. mat.-Extru.8[1]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Masse:1.83164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Volume:0.000234825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Poids:17.95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Trou taraudé M84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Masse:0.224788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Volume:2.88189e-005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Poids:2.20292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Ajuster/Prolonger6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Masse:0.601604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Volume:7.71288e-005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Poids:5.89572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Enlèv. mat.-Extru.3[1]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Masse:0.0767007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Volume:9.83343e-006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Poids:0.751667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Congé4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Masse:0.209095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Volume:2.6807e-005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Poids:2.04913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lastRenderedPageBreak/>
                    <w:t>Enlèv. mat.-Extru.3[2]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Masse:0.0767007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Volume:9.83343e-006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Poids:0.751667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Enlèv. mat.-Extru.8[2]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Masse:1.83164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Volume:0.000234825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Poids:17.95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Symétrie6[2]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Masse:0.224788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Volume:2.88189e-005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Poids:2.20292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Ligne de séparation10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Masse:0.683315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Volume:8.76045e-005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Poids:6.69649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Ligne de séparation6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Masse:0.729972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Volume:9.35861e-005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Poids:7.15372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Ligne de séparation4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Masse:0.729972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Volume:9.35861e-005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Poids:7.15372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Ligne de séparation8</w:t>
                  </w:r>
                </w:p>
                <w:p w:rsidR="005653F0" w:rsidRPr="0044448A" w:rsidRDefault="005653F0" w:rsidP="00C277F5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Masse:0.683315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Volume:8.76045e-005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Poids:6.69649 N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lang w:val="fr-FR"/>
                    </w:rPr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statique\chassis2.SLDPRT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13:38:14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Enlèv. mat.-Extru.2[2]</w:t>
                  </w:r>
                </w:p>
                <w:p w:rsidR="005653F0" w:rsidRPr="0044448A" w:rsidRDefault="005653F0" w:rsidP="00C277F5">
                  <w:pPr>
                    <w:jc w:val="center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1562735" cy="1183005"/>
                        <wp:effectExtent l="19050" t="0" r="0" b="0"/>
                        <wp:docPr id="5" name="Imag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830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Masse:2.00261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Volume:0.000256745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Poids:19.6256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statique\milieu 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13:38:11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lastRenderedPageBreak/>
                    <w:t>Tôle de base pliée1</w:t>
                  </w:r>
                </w:p>
                <w:p w:rsidR="005653F0" w:rsidRPr="0044448A" w:rsidRDefault="005653F0" w:rsidP="00C277F5">
                  <w:pPr>
                    <w:jc w:val="center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1562735" cy="1183005"/>
                        <wp:effectExtent l="19050" t="0" r="0" b="0"/>
                        <wp:docPr id="6" name="Imag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830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Masse:5.69313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Volume:0.000729888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Poids:55.7927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statique\milieu 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13:38:11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Enlèv. mat.-Extru.2[1]</w:t>
                  </w:r>
                </w:p>
                <w:p w:rsidR="005653F0" w:rsidRPr="0044448A" w:rsidRDefault="005653F0" w:rsidP="00C277F5">
                  <w:pPr>
                    <w:jc w:val="center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1562735" cy="1183005"/>
                        <wp:effectExtent l="19050" t="0" r="0" b="0"/>
                        <wp:docPr id="7" name="Imag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830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Masse:2.00261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Volume:0.000256745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Poids:19.6256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statique\milieu 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13:38:11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Ligne de séparation2</w:t>
                  </w:r>
                </w:p>
                <w:p w:rsidR="005653F0" w:rsidRPr="0044448A" w:rsidRDefault="005653F0" w:rsidP="00C277F5">
                  <w:pPr>
                    <w:jc w:val="center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1562735" cy="1183005"/>
                        <wp:effectExtent l="19050" t="0" r="0" b="0"/>
                        <wp:docPr id="8" name="Imag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830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Masse:1.33039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Volume:0.000170563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Poids:13.0379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statique\milieu 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13:38:11 2014</w:t>
                  </w:r>
                </w:p>
              </w:tc>
            </w:tr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Ligne de séparation4</w:t>
                  </w:r>
                </w:p>
                <w:p w:rsidR="005653F0" w:rsidRPr="0044448A" w:rsidRDefault="005653F0" w:rsidP="00C277F5">
                  <w:pPr>
                    <w:jc w:val="center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1562735" cy="1183005"/>
                        <wp:effectExtent l="19050" t="0" r="0" b="0"/>
                        <wp:docPr id="9" name="Imag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830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Masse:1.53692 kg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Volume:0.000197041 m^3</w:t>
                  </w:r>
                </w:p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Poids:15.0618 N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statique\milieu 2.SLDPRT</w:t>
                  </w:r>
                </w:p>
                <w:p w:rsidR="005653F0" w:rsidRPr="0044448A" w:rsidRDefault="005653F0" w:rsidP="00C277F5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13:38:11 2014</w:t>
                  </w:r>
                </w:p>
              </w:tc>
            </w:tr>
            <w:tr w:rsidR="00C16188" w:rsidTr="004B302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5653F0" w:rsidP="0044448A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Enlèv. mat.-Extru.2</w:t>
                  </w:r>
                </w:p>
                <w:p w:rsidR="004B3022" w:rsidRPr="0044448A" w:rsidRDefault="005653F0" w:rsidP="0044448A">
                  <w:pPr>
                    <w:jc w:val="center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1562735" cy="1183005"/>
                        <wp:effectExtent l="19050" t="0" r="0" b="0"/>
                        <wp:docPr id="10" name="Imag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830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5653F0" w:rsidP="0044448A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Corps volumique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44448A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Masse:2.54083 kg</w:t>
                  </w:r>
                </w:p>
                <w:p w:rsidR="005653F0" w:rsidRPr="005653F0" w:rsidRDefault="005653F0" w:rsidP="0044448A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Volume:0.000325747 m^3</w:t>
                  </w:r>
                </w:p>
                <w:p w:rsidR="005653F0" w:rsidRPr="005653F0" w:rsidRDefault="005653F0" w:rsidP="0044448A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Masse volumique:7800 kg/m^3</w:t>
                  </w:r>
                </w:p>
                <w:p w:rsidR="005653F0" w:rsidRDefault="005653F0" w:rsidP="0044448A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Poids:24.9001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44448A">
                  <w:pPr>
                    <w:jc w:val="center"/>
                    <w:cnfStyle w:val="100000000000"/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/>
                      <w:bCs/>
                      <w:noProof/>
                      <w:sz w:val="20"/>
                      <w:szCs w:val="20"/>
                      <w:lang w:val="fr-FR"/>
                    </w:rPr>
                    <w:t>\\DLINK-92FE1B\Volume_1\PROJETS\TKM\Etude statique\vérin megamat 5 modélisé.SLDPRT</w:t>
                  </w:r>
                </w:p>
                <w:p w:rsidR="00C16188" w:rsidRPr="0044448A" w:rsidRDefault="005653F0" w:rsidP="0044448A">
                  <w:pPr>
                    <w:jc w:val="center"/>
                    <w:cnfStyle w:val="10000000000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Feb 12 13:38:06 2014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5653F0" w:rsidP="00B35001">
            <w:pPr>
              <w:pStyle w:val="Titre1"/>
              <w:outlineLvl w:val="0"/>
            </w:pPr>
            <w:bookmarkStart w:id="6" w:name="_Toc379979992"/>
            <w:proofErr w:type="spellStart"/>
            <w:r>
              <w:lastRenderedPageBreak/>
              <w:t>Propriétés</w:t>
            </w:r>
            <w:proofErr w:type="spellEnd"/>
            <w:r>
              <w:t xml:space="preserve"> de </w:t>
            </w:r>
            <w:proofErr w:type="spellStart"/>
            <w:r>
              <w:t>l'étude</w:t>
            </w:r>
            <w:bookmarkEnd w:id="6"/>
            <w:proofErr w:type="spellEnd"/>
          </w:p>
          <w:tbl>
            <w:tblPr>
              <w:tblStyle w:val="MediumList1-Accent11"/>
              <w:tblW w:w="0" w:type="auto"/>
              <w:tblLook w:val="0480"/>
            </w:tblPr>
            <w:tblGrid>
              <w:gridCol w:w="5369"/>
              <w:gridCol w:w="5385"/>
            </w:tblGrid>
            <w:tr w:rsidR="00B35001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5653F0" w:rsidP="005E294F">
                  <w:r>
                    <w:t xml:space="preserve">Nom </w:t>
                  </w:r>
                  <w:proofErr w:type="spellStart"/>
                  <w:r>
                    <w:t>d'étude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5653F0" w:rsidP="005E294F">
                  <w:pPr>
                    <w:cnfStyle w:val="000000100000"/>
                  </w:pPr>
                  <w:r>
                    <w:t>Etude 1</w:t>
                  </w:r>
                </w:p>
              </w:tc>
            </w:tr>
            <w:tr w:rsidR="005653F0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r>
                    <w:t xml:space="preserve">Type </w:t>
                  </w:r>
                  <w:proofErr w:type="spellStart"/>
                  <w:r>
                    <w:t>d'analyse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pPr>
                    <w:cnfStyle w:val="000000000000"/>
                  </w:pPr>
                  <w:proofErr w:type="spellStart"/>
                  <w:r>
                    <w:t>Analyse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statique</w:t>
                  </w:r>
                  <w:proofErr w:type="spellEnd"/>
                </w:p>
              </w:tc>
            </w:tr>
            <w:tr w:rsidR="005653F0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r>
                    <w:t xml:space="preserve">Type de </w:t>
                  </w:r>
                  <w:proofErr w:type="spellStart"/>
                  <w:r>
                    <w:t>maillage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pPr>
                    <w:cnfStyle w:val="000000100000"/>
                  </w:pPr>
                  <w:proofErr w:type="spellStart"/>
                  <w:r>
                    <w:t>Maillage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volumique</w:t>
                  </w:r>
                  <w:proofErr w:type="spellEnd"/>
                </w:p>
              </w:tc>
            </w:tr>
            <w:tr w:rsidR="005653F0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proofErr w:type="spellStart"/>
                  <w:r>
                    <w:t>Effets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thermiques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pPr>
                    <w:cnfStyle w:val="000000000000"/>
                  </w:pPr>
                  <w:proofErr w:type="spellStart"/>
                  <w:r>
                    <w:t>Activé</w:t>
                  </w:r>
                  <w:proofErr w:type="spellEnd"/>
                  <w:r>
                    <w:t>(e)</w:t>
                  </w:r>
                </w:p>
              </w:tc>
            </w:tr>
            <w:tr w:rsidR="005653F0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r>
                    <w:t xml:space="preserve">Option </w:t>
                  </w:r>
                  <w:proofErr w:type="spellStart"/>
                  <w:r>
                    <w:t>thermique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pPr>
                    <w:cnfStyle w:val="000000100000"/>
                  </w:pPr>
                  <w:proofErr w:type="spellStart"/>
                  <w:r>
                    <w:t>Inclure</w:t>
                  </w:r>
                  <w:proofErr w:type="spellEnd"/>
                  <w:r>
                    <w:t xml:space="preserve"> des </w:t>
                  </w:r>
                  <w:proofErr w:type="spellStart"/>
                  <w:r>
                    <w:t>chargements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thermiques</w:t>
                  </w:r>
                  <w:proofErr w:type="spellEnd"/>
                </w:p>
              </w:tc>
            </w:tr>
            <w:tr w:rsidR="005653F0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proofErr w:type="spellStart"/>
                  <w:r>
                    <w:t>Température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déformation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nulle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pPr>
                    <w:cnfStyle w:val="000000000000"/>
                  </w:pPr>
                  <w:r>
                    <w:t>298 Kelvin</w:t>
                  </w:r>
                </w:p>
              </w:tc>
            </w:tr>
            <w:tr w:rsidR="005653F0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Pr="005653F0" w:rsidRDefault="005653F0" w:rsidP="005E294F">
                  <w:pPr>
                    <w:rPr>
                      <w:lang w:val="fr-FR"/>
                    </w:rPr>
                  </w:pPr>
                  <w:r w:rsidRPr="005653F0">
                    <w:rPr>
                      <w:lang w:val="fr-FR"/>
                    </w:rPr>
                    <w:t xml:space="preserve">Inclure la pression du fluide calculée par </w:t>
                  </w:r>
                  <w:proofErr w:type="spellStart"/>
                  <w:r w:rsidRPr="005653F0">
                    <w:rPr>
                      <w:lang w:val="fr-FR"/>
                    </w:rPr>
                    <w:t>SolidWorks</w:t>
                  </w:r>
                  <w:proofErr w:type="spellEnd"/>
                  <w:r w:rsidRPr="005653F0">
                    <w:rPr>
                      <w:lang w:val="fr-FR"/>
                    </w:rPr>
                    <w:t xml:space="preserve">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pPr>
                    <w:cnfStyle w:val="000000100000"/>
                  </w:pPr>
                  <w:proofErr w:type="spellStart"/>
                  <w:r>
                    <w:t>Désactivé</w:t>
                  </w:r>
                  <w:proofErr w:type="spellEnd"/>
                  <w:r>
                    <w:t>(e)</w:t>
                  </w:r>
                </w:p>
              </w:tc>
            </w:tr>
            <w:tr w:rsidR="005653F0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r>
                    <w:t xml:space="preserve">Type de </w:t>
                  </w:r>
                  <w:proofErr w:type="spellStart"/>
                  <w:r>
                    <w:t>solveur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pPr>
                    <w:cnfStyle w:val="000000000000"/>
                  </w:pPr>
                  <w:proofErr w:type="spellStart"/>
                  <w:r>
                    <w:t>Solveur</w:t>
                  </w:r>
                  <w:proofErr w:type="spellEnd"/>
                  <w:r>
                    <w:t xml:space="preserve"> direct</w:t>
                  </w:r>
                </w:p>
              </w:tc>
            </w:tr>
            <w:tr w:rsidR="005653F0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r>
                    <w:t xml:space="preserve">Stress Stiffening: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pPr>
                    <w:cnfStyle w:val="000000100000"/>
                  </w:pPr>
                  <w:proofErr w:type="spellStart"/>
                  <w:r>
                    <w:t>Désactivé</w:t>
                  </w:r>
                  <w:proofErr w:type="spellEnd"/>
                  <w:r>
                    <w:t>(e)</w:t>
                  </w:r>
                </w:p>
              </w:tc>
            </w:tr>
            <w:tr w:rsidR="005653F0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proofErr w:type="spellStart"/>
                  <w:r>
                    <w:t>Faible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raideur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pPr>
                    <w:cnfStyle w:val="000000000000"/>
                  </w:pPr>
                  <w:proofErr w:type="spellStart"/>
                  <w:r>
                    <w:t>Désactivé</w:t>
                  </w:r>
                  <w:proofErr w:type="spellEnd"/>
                  <w:r>
                    <w:t>(e)</w:t>
                  </w:r>
                </w:p>
              </w:tc>
            </w:tr>
            <w:tr w:rsidR="005653F0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r>
                    <w:t xml:space="preserve">Relaxation </w:t>
                  </w:r>
                  <w:proofErr w:type="spellStart"/>
                  <w:r>
                    <w:t>inertielle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pPr>
                    <w:cnfStyle w:val="000000100000"/>
                  </w:pPr>
                  <w:proofErr w:type="spellStart"/>
                  <w:r>
                    <w:t>Désactivé</w:t>
                  </w:r>
                  <w:proofErr w:type="spellEnd"/>
                  <w:r>
                    <w:t>(e)</w:t>
                  </w:r>
                </w:p>
              </w:tc>
            </w:tr>
            <w:tr w:rsidR="005653F0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Pr="005653F0" w:rsidRDefault="005653F0" w:rsidP="005E294F">
                  <w:pPr>
                    <w:rPr>
                      <w:lang w:val="fr-FR"/>
                    </w:rPr>
                  </w:pPr>
                  <w:r w:rsidRPr="005653F0">
                    <w:rPr>
                      <w:lang w:val="fr-FR"/>
                    </w:rPr>
                    <w:t>Options de contact solidaire incompatible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pPr>
                    <w:cnfStyle w:val="000000000000"/>
                  </w:pPr>
                  <w:proofErr w:type="spellStart"/>
                  <w:r>
                    <w:t>Automatique</w:t>
                  </w:r>
                  <w:proofErr w:type="spellEnd"/>
                </w:p>
              </w:tc>
            </w:tr>
            <w:tr w:rsidR="005653F0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r>
                    <w:t xml:space="preserve">Grand </w:t>
                  </w:r>
                  <w:proofErr w:type="spellStart"/>
                  <w:r>
                    <w:t>déplacement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pPr>
                    <w:cnfStyle w:val="000000100000"/>
                  </w:pPr>
                  <w:proofErr w:type="spellStart"/>
                  <w:r>
                    <w:t>Désactivé</w:t>
                  </w:r>
                  <w:proofErr w:type="spellEnd"/>
                  <w:r>
                    <w:t>(e)</w:t>
                  </w:r>
                </w:p>
              </w:tc>
            </w:tr>
            <w:tr w:rsidR="005653F0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proofErr w:type="spellStart"/>
                  <w:r>
                    <w:t>Vérifier</w:t>
                  </w:r>
                  <w:proofErr w:type="spellEnd"/>
                  <w:r>
                    <w:t xml:space="preserve"> les forces </w:t>
                  </w:r>
                  <w:proofErr w:type="spellStart"/>
                  <w:r>
                    <w:t>externes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pPr>
                    <w:cnfStyle w:val="000000000000"/>
                  </w:pPr>
                  <w:proofErr w:type="spellStart"/>
                  <w:r>
                    <w:t>Désactivé</w:t>
                  </w:r>
                  <w:proofErr w:type="spellEnd"/>
                  <w:r>
                    <w:t>(e)</w:t>
                  </w:r>
                </w:p>
              </w:tc>
            </w:tr>
            <w:tr w:rsidR="005653F0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pPr>
                    <w:cnfStyle w:val="000000100000"/>
                  </w:pPr>
                  <w:proofErr w:type="spellStart"/>
                  <w:r>
                    <w:t>Désactivé</w:t>
                  </w:r>
                  <w:proofErr w:type="spellEnd"/>
                  <w:r>
                    <w:t>(e)</w:t>
                  </w:r>
                </w:p>
              </w:tc>
            </w:tr>
            <w:tr w:rsidR="005653F0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proofErr w:type="spellStart"/>
                  <w:r>
                    <w:t>Méthode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adaptative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pPr>
                    <w:cnfStyle w:val="000000000000"/>
                  </w:pPr>
                  <w:proofErr w:type="spellStart"/>
                  <w:r>
                    <w:t>Désactivé</w:t>
                  </w:r>
                  <w:proofErr w:type="spellEnd"/>
                  <w:r>
                    <w:t>(e)</w:t>
                  </w:r>
                </w:p>
              </w:tc>
            </w:tr>
            <w:tr w:rsidR="005653F0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r>
                    <w:t xml:space="preserve">Dossier de </w:t>
                  </w:r>
                  <w:proofErr w:type="spellStart"/>
                  <w:r>
                    <w:t>résultats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5E294F">
                  <w:pPr>
                    <w:cnfStyle w:val="000000100000"/>
                  </w:pPr>
                  <w:r>
                    <w:t xml:space="preserve">Document </w:t>
                  </w:r>
                  <w:proofErr w:type="spellStart"/>
                  <w:r>
                    <w:t>SolidWorks</w:t>
                  </w:r>
                  <w:proofErr w:type="spellEnd"/>
                  <w:r>
                    <w:t xml:space="preserve"> (\\DLINK-92FE1B\Volume_1\PROJETS\TKM\Etude </w:t>
                  </w:r>
                  <w:proofErr w:type="spellStart"/>
                  <w:r>
                    <w:t>statique</w:t>
                  </w:r>
                  <w:proofErr w:type="spellEnd"/>
                  <w:r>
                    <w:t>)</w:t>
                  </w:r>
                </w:p>
              </w:tc>
            </w:tr>
          </w:tbl>
          <w:p w:rsidR="005E294F" w:rsidRDefault="005E294F" w:rsidP="00A96F2C"/>
        </w:tc>
      </w:tr>
      <w:bookmarkEnd w:id="2"/>
      <w:bookmarkEnd w:id="3"/>
      <w:bookmarkEnd w:id="4"/>
    </w:tbl>
    <w:p w:rsidR="00F33129" w:rsidRDefault="00F33129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5653F0" w:rsidP="000A7C6B">
            <w:pPr>
              <w:pStyle w:val="Titre1"/>
              <w:outlineLvl w:val="0"/>
            </w:pPr>
            <w:bookmarkStart w:id="7" w:name="_Toc379979993"/>
            <w:proofErr w:type="spellStart"/>
            <w:r>
              <w:t>Unités</w:t>
            </w:r>
            <w:bookmarkEnd w:id="7"/>
            <w:proofErr w:type="spellEnd"/>
          </w:p>
          <w:tbl>
            <w:tblPr>
              <w:tblStyle w:val="MediumList1-Accent11"/>
              <w:tblW w:w="0" w:type="auto"/>
              <w:tblLook w:val="0480"/>
            </w:tblPr>
            <w:tblGrid>
              <w:gridCol w:w="5380"/>
              <w:gridCol w:w="5374"/>
            </w:tblGrid>
            <w:tr w:rsidR="00F33129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5653F0" w:rsidP="000A7C6B">
                  <w:proofErr w:type="spellStart"/>
                  <w:r>
                    <w:t>Système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d'unités</w:t>
                  </w:r>
                  <w:proofErr w:type="spellEnd"/>
                  <w:r>
                    <w:t>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5653F0" w:rsidP="000A7C6B">
                  <w:pPr>
                    <w:cnfStyle w:val="000000100000"/>
                  </w:pPr>
                  <w:r>
                    <w:t>SI (MKS)</w:t>
                  </w:r>
                </w:p>
              </w:tc>
            </w:tr>
            <w:tr w:rsidR="005653F0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0A7C6B">
                  <w:proofErr w:type="spellStart"/>
                  <w:r>
                    <w:t>Longueur</w:t>
                  </w:r>
                  <w:proofErr w:type="spellEnd"/>
                  <w:r>
                    <w:t>/</w:t>
                  </w:r>
                  <w:proofErr w:type="spellStart"/>
                  <w:r>
                    <w:t>Déplacement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0A7C6B">
                  <w:pPr>
                    <w:cnfStyle w:val="000000000000"/>
                  </w:pPr>
                  <w:r>
                    <w:t>mm</w:t>
                  </w:r>
                </w:p>
              </w:tc>
            </w:tr>
            <w:tr w:rsidR="005653F0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0A7C6B">
                  <w:proofErr w:type="spellStart"/>
                  <w:r>
                    <w:t>Température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0A7C6B">
                  <w:pPr>
                    <w:cnfStyle w:val="000000100000"/>
                  </w:pPr>
                  <w:r>
                    <w:t>Kelvin</w:t>
                  </w:r>
                </w:p>
              </w:tc>
            </w:tr>
            <w:tr w:rsidR="005653F0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0A7C6B">
                  <w:proofErr w:type="spellStart"/>
                  <w:r>
                    <w:t>Vitesse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angulaire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0A7C6B">
                  <w:pPr>
                    <w:cnfStyle w:val="000000000000"/>
                  </w:pPr>
                  <w:proofErr w:type="spellStart"/>
                  <w:r>
                    <w:t>Rad</w:t>
                  </w:r>
                  <w:proofErr w:type="spellEnd"/>
                  <w:r>
                    <w:t>/sec</w:t>
                  </w:r>
                </w:p>
              </w:tc>
            </w:tr>
            <w:tr w:rsidR="005653F0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0A7C6B">
                  <w:proofErr w:type="spellStart"/>
                  <w:r>
                    <w:t>Pression</w:t>
                  </w:r>
                  <w:proofErr w:type="spellEnd"/>
                  <w:r>
                    <w:t>/</w:t>
                  </w:r>
                  <w:proofErr w:type="spellStart"/>
                  <w:r>
                    <w:t>Contrainte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0A7C6B">
                  <w:pPr>
                    <w:cnfStyle w:val="00000010000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Grilledutableau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1136"/>
      </w:tblGrid>
      <w:tr w:rsidR="00E80CD9" w:rsidRPr="005653F0" w:rsidTr="005273D5">
        <w:trPr>
          <w:trHeight w:val="4158"/>
        </w:trPr>
        <w:tc>
          <w:tcPr>
            <w:tcW w:w="11136" w:type="dxa"/>
          </w:tcPr>
          <w:p w:rsidR="00E80CD9" w:rsidRPr="00AC3438" w:rsidRDefault="005653F0" w:rsidP="000A7C6B">
            <w:pPr>
              <w:pStyle w:val="Titre1"/>
              <w:outlineLvl w:val="0"/>
            </w:pPr>
            <w:bookmarkStart w:id="8" w:name="_Toc379979994"/>
            <w:bookmarkStart w:id="9" w:name="_Toc243733144"/>
            <w:bookmarkStart w:id="10" w:name="_Toc245020112"/>
            <w:bookmarkStart w:id="11" w:name="_Toc245020144"/>
            <w:proofErr w:type="spellStart"/>
            <w:r>
              <w:lastRenderedPageBreak/>
              <w:t>Propriétés</w:t>
            </w:r>
            <w:proofErr w:type="spellEnd"/>
            <w:r>
              <w:t xml:space="preserve"> du </w:t>
            </w:r>
            <w:proofErr w:type="spellStart"/>
            <w:r>
              <w:t>matériau</w:t>
            </w:r>
            <w:bookmarkEnd w:id="8"/>
            <w:proofErr w:type="spellEnd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/>
                <w:trHeight w:val="94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5653F0" w:rsidP="000A7C6B">
                  <w:pPr>
                    <w:jc w:val="center"/>
                    <w:rPr>
                      <w:rStyle w:val="lev"/>
                      <w:b/>
                      <w:color w:val="auto"/>
                    </w:rPr>
                  </w:pPr>
                  <w:proofErr w:type="spellStart"/>
                  <w:r>
                    <w:rPr>
                      <w:rStyle w:val="lev"/>
                      <w:b/>
                      <w:color w:val="auto"/>
                    </w:rPr>
                    <w:t>Référence</w:t>
                  </w:r>
                  <w:proofErr w:type="spellEnd"/>
                  <w:r>
                    <w:rPr>
                      <w:rStyle w:val="lev"/>
                      <w:b/>
                      <w:color w:val="auto"/>
                    </w:rPr>
                    <w:t xml:space="preserve"> du </w:t>
                  </w:r>
                  <w:proofErr w:type="spellStart"/>
                  <w:r>
                    <w:rPr>
                      <w:rStyle w:val="lev"/>
                      <w:b/>
                      <w:color w:val="auto"/>
                    </w:rPr>
                    <w:t>modèle</w:t>
                  </w:r>
                  <w:proofErr w:type="spellEnd"/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5653F0" w:rsidP="000A7C6B">
                  <w:pPr>
                    <w:jc w:val="center"/>
                    <w:cnfStyle w:val="100000000000"/>
                    <w:rPr>
                      <w:rStyle w:val="lev"/>
                      <w:b/>
                      <w:color w:val="auto"/>
                    </w:rPr>
                  </w:pPr>
                  <w:proofErr w:type="spellStart"/>
                  <w:r>
                    <w:rPr>
                      <w:rStyle w:val="lev"/>
                      <w:b/>
                      <w:color w:val="auto"/>
                    </w:rPr>
                    <w:t>Propriétés</w:t>
                  </w:r>
                  <w:proofErr w:type="spellEnd"/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5653F0" w:rsidP="000A7C6B">
                  <w:pPr>
                    <w:jc w:val="center"/>
                    <w:cnfStyle w:val="100000000000"/>
                    <w:rPr>
                      <w:rStyle w:val="lev"/>
                      <w:b/>
                      <w:color w:val="auto"/>
                    </w:rPr>
                  </w:pPr>
                  <w:proofErr w:type="spellStart"/>
                  <w:r>
                    <w:rPr>
                      <w:rStyle w:val="lev"/>
                      <w:b/>
                      <w:color w:val="auto"/>
                    </w:rPr>
                    <w:t>Composants</w:t>
                  </w:r>
                  <w:proofErr w:type="spellEnd"/>
                </w:p>
              </w:tc>
            </w:tr>
            <w:tr w:rsidR="00E80CD9" w:rsidRPr="005653F0" w:rsidTr="00955A90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5653F0" w:rsidP="000A7C6B">
                  <w:pPr>
                    <w:jc w:val="center"/>
                    <w:rPr>
                      <w:rStyle w:val="lev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fr-FR" w:eastAsia="fr-FR"/>
                    </w:rPr>
                    <w:drawing>
                      <wp:inline distT="0" distB="0" distL="0" distR="0">
                        <wp:extent cx="1904365" cy="1441450"/>
                        <wp:effectExtent l="19050" t="0" r="635" b="0"/>
                        <wp:docPr id="11" name="Imag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441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Grillemoyenne1-Accent6"/>
                    <w:tblW w:w="4509" w:type="dxa"/>
                    <w:tblLayout w:type="fixed"/>
                    <w:tblLook w:val="0680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5653F0" w:rsidP="000A7C6B">
                        <w:pPr>
                          <w:jc w:val="right"/>
                          <w:rPr>
                            <w:rStyle w:val="lev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Nom</w:t>
                        </w:r>
                        <w:r w:rsidR="00E80CD9" w:rsidRPr="00BE6656"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5653F0" w:rsidP="000A7C6B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S355</w:t>
                        </w:r>
                      </w:p>
                    </w:tc>
                  </w:tr>
                  <w:tr w:rsidR="005653F0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653F0" w:rsidRDefault="005653F0" w:rsidP="000A7C6B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 xml:space="preserve">Type de </w:t>
                        </w: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modèle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653F0" w:rsidRDefault="005653F0" w:rsidP="000A7C6B">
                        <w:pPr>
                          <w:cnfStyle w:val="000000000000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Linéaire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élastique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isotropique</w:t>
                        </w:r>
                        <w:proofErr w:type="spellEnd"/>
                      </w:p>
                    </w:tc>
                  </w:tr>
                  <w:tr w:rsidR="005653F0" w:rsidRPr="005653F0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653F0" w:rsidRPr="005653F0" w:rsidRDefault="005653F0" w:rsidP="000A7C6B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b/>
                            <w:sz w:val="20"/>
                            <w:szCs w:val="20"/>
                            <w:lang w:val="fr-FR"/>
                          </w:rPr>
                          <w:t>Critère de ruine par défaut: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653F0" w:rsidRPr="005653F0" w:rsidRDefault="005653F0" w:rsidP="000A7C6B">
                        <w:pPr>
                          <w:cnfStyle w:val="000000000000"/>
                          <w:rPr>
                            <w:rStyle w:val="lev"/>
                            <w:b w:val="0"/>
                            <w:sz w:val="20"/>
                            <w:szCs w:val="2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b w:val="0"/>
                            <w:sz w:val="20"/>
                            <w:szCs w:val="20"/>
                            <w:lang w:val="fr-FR"/>
                          </w:rPr>
                          <w:t xml:space="preserve">Contrainte de </w:t>
                        </w:r>
                        <w:proofErr w:type="spellStart"/>
                        <w:r w:rsidRPr="005653F0">
                          <w:rPr>
                            <w:rStyle w:val="lev"/>
                            <w:b w:val="0"/>
                            <w:sz w:val="20"/>
                            <w:szCs w:val="20"/>
                            <w:lang w:val="fr-FR"/>
                          </w:rPr>
                          <w:t>von</w:t>
                        </w:r>
                        <w:proofErr w:type="spellEnd"/>
                        <w:r w:rsidRPr="005653F0">
                          <w:rPr>
                            <w:rStyle w:val="lev"/>
                            <w:b w:val="0"/>
                            <w:sz w:val="20"/>
                            <w:szCs w:val="20"/>
                            <w:lang w:val="fr-FR"/>
                          </w:rPr>
                          <w:t xml:space="preserve"> Mises max.</w:t>
                        </w:r>
                      </w:p>
                    </w:tc>
                  </w:tr>
                  <w:tr w:rsidR="005653F0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653F0" w:rsidRDefault="005653F0" w:rsidP="000A7C6B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Limite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d'élasticité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653F0" w:rsidRDefault="005653F0" w:rsidP="000A7C6B">
                        <w:pPr>
                          <w:cnfStyle w:val="000000000000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3.55e+008 N/m^2</w:t>
                        </w:r>
                      </w:p>
                    </w:tc>
                  </w:tr>
                  <w:tr w:rsidR="005653F0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653F0" w:rsidRDefault="005653F0" w:rsidP="000A7C6B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Limite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 xml:space="preserve"> de traction: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653F0" w:rsidRDefault="005653F0" w:rsidP="000A7C6B">
                        <w:pPr>
                          <w:cnfStyle w:val="000000000000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4.9e+007 N/m^2</w:t>
                        </w:r>
                      </w:p>
                    </w:tc>
                  </w:tr>
                  <w:tr w:rsidR="005653F0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653F0" w:rsidRDefault="005653F0" w:rsidP="000A7C6B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 xml:space="preserve">Module </w:t>
                        </w: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d'élasticité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653F0" w:rsidRDefault="005653F0" w:rsidP="000A7C6B">
                        <w:pPr>
                          <w:cnfStyle w:val="000000000000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2.05e+009 N/m^2</w:t>
                        </w:r>
                      </w:p>
                    </w:tc>
                  </w:tr>
                  <w:tr w:rsidR="005653F0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653F0" w:rsidRDefault="005653F0" w:rsidP="000A7C6B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Coefficient de Poisson: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653F0" w:rsidRDefault="005653F0" w:rsidP="000A7C6B">
                        <w:pPr>
                          <w:cnfStyle w:val="000000000000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 xml:space="preserve">0.394  </w:t>
                        </w:r>
                      </w:p>
                    </w:tc>
                  </w:tr>
                  <w:tr w:rsidR="005653F0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653F0" w:rsidRDefault="005653F0" w:rsidP="000A7C6B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 xml:space="preserve">Masse </w:t>
                        </w: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volumique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653F0" w:rsidRDefault="005653F0" w:rsidP="000A7C6B">
                        <w:pPr>
                          <w:cnfStyle w:val="000000000000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7800 kg/m^3</w:t>
                        </w:r>
                      </w:p>
                    </w:tc>
                  </w:tr>
                  <w:tr w:rsidR="005653F0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653F0" w:rsidRDefault="005653F0" w:rsidP="000A7C6B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 xml:space="preserve">Module de </w:t>
                        </w: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cisaillement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653F0" w:rsidRDefault="005653F0" w:rsidP="000A7C6B">
                        <w:pPr>
                          <w:cnfStyle w:val="000000000000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3.189e+008 N/m^2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1(Symétrie3)(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assise-2/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2(Boss.-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Extru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.5[1])(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assise-2/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3(Boss.-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Extru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.5[2])(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assise-2/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4(Trou taraudé M84[1])(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assise-2/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5(Elément mécano-soudé1[2])(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assise-2/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6(Elément mécano-soudé1[4])(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assise-2/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7(Elément mécano-soudé1[3])(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assise-2/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8(Trou taraudé M84[2])(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assise-2/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9(Trou taraudé M83)(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assise-2/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10(Chanfrein3)(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assise-2/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11(Symétrie1[1])(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assise-2/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12(Symétrie1[2])(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assise-2/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13(Symétrie1[3])(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assise-2/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14(Congé2)(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assise-2/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15(Ligne de séparation3)(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assise-2/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16(Ligne de séparation4)(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assise-2/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17(Ligne de séparation1)(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</w:t>
                  </w: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lastRenderedPageBreak/>
                    <w:t>2/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18(Ligne de séparation2)(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assise-2/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19(Symétrie5[2])(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assise-2/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20(Symétrie5[1])(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assise-2/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21(Boss.-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Extru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.10)(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assise-2/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22(Boss.-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Extru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.9)(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assise-2/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chassis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assise-1),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1(Tôle de base pliée4)(Structure milieu 1-1/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piece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centrale 1-1),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2(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Enlèv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 mat.-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Extru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.3[4])(Structure milieu 1-1/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piece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centrale 1-1),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3(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Enlèv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 mat.-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Extru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.3[5])(Structure milieu 1-1/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piece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centrale 1-1),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4(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Enlèv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 mat.-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Extru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.4[4])(Structure milieu 1-1/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piece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centrale 1-1),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5(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Enlèv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 mat.-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Extru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.4[5])(Structure milieu 1-1/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piece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centrale 1-1),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6(Ligne de séparation4)(Structure milieu 1-1/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piece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centrale 1-1),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7(Ligne de séparation2)(Structure milieu 1-1/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piece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centrale 1-1),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11(Elément mécano-soudé1)(Structure milieu 1-1/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piece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centrale 1-1),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12(Boss.-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Extru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.14)(Structure milieu 1-1/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piece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centrale 1-1),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13(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Enlèv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 mat.-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Extru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.6[1])(Structure milieu 1-1/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piece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centrale 1-1),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14(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Enlèv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 mat.-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Extru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.6[2])(Structure milieu 1-1/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piece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centrale 1-</w:t>
                  </w: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lastRenderedPageBreak/>
                    <w:t>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16(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Enlèv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 mat.-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Extru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.4[1])(Structure milieu 1-1/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piece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centrale 1-1),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17(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Enlèv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 mat.-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Extru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.4[2])(Structure milieu 1-1/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piece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centrale 1-1),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18(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Enlèv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 mat.-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Extru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.4[3])(Structure milieu 1-1/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piece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centrale 1-1),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2(Symétrie6[3])(assemblage embase-1/chassis2-1),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4(Symétrie6[4])(assemblage embase-1/chassis2-1),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7(Ajuster/Prolonger8)(assemblage embase-1/chassis2-1),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8(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Enlèv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 mat.-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Extru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.1[1])(assemblage embase-1/chassis2-1),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10(Trou taraudé M83[1])(assemblage embase-1/chassis2-1),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14(Ajuster/Prolonger2)(assemblage embase-1/chassis2-1),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17(Ajuster/Prolonger4)(assemblage embase-1/chassis2-1),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20(Trou taraudé M82)(assemblage embase-1/chassis2-1),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21(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Enlèv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 mat.-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Extru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.8[1])(assemblage embase-1/chassis2-1),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22(Trou taraudé M84)(assemblage embase-1/chassis2-1),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23(Ajuster/Prolonger6)(assemblage embase-1/chassis2-1),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24(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Enlèv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 mat.-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Extru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.3[1])(assemblage embase-1/chassis2-1),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25(Congé4)(assemblage embase-1/chassis2-1),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lastRenderedPageBreak/>
                    <w:t>Corps volumique 26(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Enlèv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 mat.-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Extru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.3[2])(assemblage embase-1/chassis2-1),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27(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Enlèv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 mat.-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Extru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.8[2])(assemblage embase-1/chassis2-1),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29(Symétrie6[2])(assemblage embase-1/chassis2-1),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30(Ligne de séparation10)(assemblage embase-1/chassis2-1),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31(Ligne de séparation6)(assemblage embase-1/chassis2-1),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32(Ligne de séparation4)(assemblage embase-1/chassis2-1),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33(Ligne de séparation8)(assemblage embase-1/chassis2-1),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Enlèv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 mat.-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Extru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.2[2])(milieu 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2(Tôle de base pliée1)(milieu 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5(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Enlèv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 mat.-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Extru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.2[1])(milieu 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12(Ligne de séparation2)(milieu 2-1),</w:t>
                  </w:r>
                </w:p>
                <w:p w:rsidR="005653F0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13(Ligne de séparation4)(milieu 2-1),</w:t>
                  </w:r>
                </w:p>
                <w:p w:rsidR="00E80CD9" w:rsidRPr="005653F0" w:rsidRDefault="005653F0" w:rsidP="000A7C6B">
                  <w:pPr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Corps volumique 1(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Enlèv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. mat.-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Extru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.2)(vérin </w:t>
                  </w:r>
                  <w:proofErr w:type="spellStart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>megamat</w:t>
                  </w:r>
                  <w:proofErr w:type="spellEnd"/>
                  <w:r w:rsidRPr="005653F0">
                    <w:rPr>
                      <w:rStyle w:val="lev"/>
                      <w:b w:val="0"/>
                      <w:sz w:val="20"/>
                      <w:szCs w:val="20"/>
                      <w:lang w:val="fr-FR"/>
                    </w:rPr>
                    <w:t xml:space="preserve"> 5 modélisé-1)</w:t>
                  </w:r>
                </w:p>
              </w:tc>
            </w:tr>
            <w:tr w:rsidR="00E80CD9" w:rsidRPr="005653F0" w:rsidTr="000A7C6B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5653F0" w:rsidRDefault="005653F0" w:rsidP="000A7C6B">
                  <w:pPr>
                    <w:rPr>
                      <w:rStyle w:val="lev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sz w:val="20"/>
                      <w:szCs w:val="20"/>
                      <w:lang w:val="fr-FR"/>
                    </w:rPr>
                    <w:lastRenderedPageBreak/>
                    <w:t xml:space="preserve">Données de la </w:t>
                  </w:r>
                  <w:proofErr w:type="spellStart"/>
                  <w:r w:rsidRPr="005653F0">
                    <w:rPr>
                      <w:rStyle w:val="lev"/>
                      <w:sz w:val="20"/>
                      <w:szCs w:val="20"/>
                      <w:lang w:val="fr-FR"/>
                    </w:rPr>
                    <w:t>courbe:N</w:t>
                  </w:r>
                  <w:proofErr w:type="spellEnd"/>
                  <w:r w:rsidRPr="005653F0">
                    <w:rPr>
                      <w:rStyle w:val="lev"/>
                      <w:sz w:val="20"/>
                      <w:szCs w:val="20"/>
                      <w:lang w:val="fr-FR"/>
                    </w:rPr>
                    <w:t>/A</w:t>
                  </w:r>
                </w:p>
              </w:tc>
            </w:tr>
          </w:tbl>
          <w:p w:rsidR="00E80CD9" w:rsidRPr="005653F0" w:rsidRDefault="00E80CD9" w:rsidP="000A7C6B">
            <w:pPr>
              <w:rPr>
                <w:lang w:val="fr-FR"/>
              </w:rPr>
            </w:pPr>
          </w:p>
        </w:tc>
      </w:tr>
      <w:bookmarkEnd w:id="9"/>
      <w:bookmarkEnd w:id="10"/>
      <w:bookmarkEnd w:id="11"/>
    </w:tbl>
    <w:p w:rsidR="005273D5" w:rsidRPr="005653F0" w:rsidRDefault="005273D5" w:rsidP="006518B5">
      <w:pPr>
        <w:rPr>
          <w:lang w:val="fr-FR"/>
        </w:rPr>
      </w:pPr>
    </w:p>
    <w:tbl>
      <w:tblPr>
        <w:tblStyle w:val="Grilledutableau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5653F0" w:rsidP="000A7C6B">
            <w:pPr>
              <w:pStyle w:val="Titre1"/>
              <w:outlineLvl w:val="0"/>
              <w:rPr>
                <w:b w:val="0"/>
                <w:bCs w:val="0"/>
              </w:rPr>
            </w:pPr>
            <w:bookmarkStart w:id="12" w:name="_Toc379979995"/>
            <w:r>
              <w:rPr>
                <w:rStyle w:val="lev"/>
              </w:rPr>
              <w:lastRenderedPageBreak/>
              <w:t xml:space="preserve">Actions </w:t>
            </w:r>
            <w:proofErr w:type="spellStart"/>
            <w:r>
              <w:rPr>
                <w:rStyle w:val="lev"/>
              </w:rPr>
              <w:t>extérieures</w:t>
            </w:r>
            <w:bookmarkEnd w:id="12"/>
            <w:proofErr w:type="spellEnd"/>
          </w:p>
          <w:tbl>
            <w:tblPr>
              <w:tblStyle w:val="Listeclaire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/>
            </w:tblPr>
            <w:tblGrid>
              <w:gridCol w:w="1817"/>
              <w:gridCol w:w="3021"/>
              <w:gridCol w:w="6071"/>
            </w:tblGrid>
            <w:tr w:rsidR="005653F0" w:rsidTr="00CD4FA9">
              <w:trPr>
                <w:cnfStyle w:val="100000000000"/>
                <w:trHeight w:val="20"/>
                <w:tblHeader/>
              </w:trPr>
              <w:tc>
                <w:tcPr>
                  <w:cnfStyle w:val="00100000000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5653F0" w:rsidRPr="004E282D" w:rsidRDefault="005653F0" w:rsidP="005A5DC6">
                  <w:pPr>
                    <w:jc w:val="center"/>
                    <w:rPr>
                      <w:rStyle w:val="lev"/>
                      <w:b/>
                      <w:color w:val="auto"/>
                    </w:rPr>
                  </w:pPr>
                  <w:r>
                    <w:rPr>
                      <w:rStyle w:val="lev"/>
                      <w:b/>
                      <w:color w:val="auto"/>
                    </w:rPr>
                    <w:t xml:space="preserve">Nom du </w:t>
                  </w:r>
                  <w:proofErr w:type="spellStart"/>
                  <w:r>
                    <w:rPr>
                      <w:rStyle w:val="lev"/>
                      <w:b/>
                      <w:color w:val="auto"/>
                    </w:rPr>
                    <w:t>déplacement</w:t>
                  </w:r>
                  <w:proofErr w:type="spellEnd"/>
                  <w:r>
                    <w:rPr>
                      <w:rStyle w:val="lev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lev"/>
                      <w:b/>
                      <w:color w:val="auto"/>
                    </w:rPr>
                    <w:t>imposé</w:t>
                  </w:r>
                  <w:proofErr w:type="spellEnd"/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5653F0" w:rsidRPr="004E282D" w:rsidRDefault="005653F0" w:rsidP="005A5DC6">
                  <w:pPr>
                    <w:jc w:val="center"/>
                    <w:cnfStyle w:val="100000000000"/>
                    <w:rPr>
                      <w:rStyle w:val="lev"/>
                      <w:b/>
                      <w:color w:val="auto"/>
                    </w:rPr>
                  </w:pPr>
                  <w:r>
                    <w:rPr>
                      <w:rStyle w:val="lev"/>
                      <w:b/>
                      <w:color w:val="auto"/>
                    </w:rPr>
                    <w:t xml:space="preserve">Image du </w:t>
                  </w:r>
                  <w:proofErr w:type="spellStart"/>
                  <w:r>
                    <w:rPr>
                      <w:rStyle w:val="lev"/>
                      <w:b/>
                      <w:color w:val="auto"/>
                    </w:rPr>
                    <w:t>déplacement</w:t>
                  </w:r>
                  <w:proofErr w:type="spellEnd"/>
                  <w:r>
                    <w:rPr>
                      <w:rStyle w:val="lev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lev"/>
                      <w:b/>
                      <w:color w:val="auto"/>
                    </w:rPr>
                    <w:t>imposé</w:t>
                  </w:r>
                  <w:proofErr w:type="spellEnd"/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5653F0" w:rsidRPr="004E282D" w:rsidRDefault="005653F0" w:rsidP="005A5DC6">
                  <w:pPr>
                    <w:jc w:val="center"/>
                    <w:cnfStyle w:val="100000000000"/>
                    <w:rPr>
                      <w:rStyle w:val="lev"/>
                      <w:b/>
                      <w:color w:val="auto"/>
                    </w:rPr>
                  </w:pPr>
                  <w:proofErr w:type="spellStart"/>
                  <w:r>
                    <w:rPr>
                      <w:rStyle w:val="lev"/>
                      <w:b/>
                      <w:color w:val="auto"/>
                    </w:rPr>
                    <w:t>Détails</w:t>
                  </w:r>
                  <w:proofErr w:type="spellEnd"/>
                  <w:r>
                    <w:rPr>
                      <w:rStyle w:val="lev"/>
                      <w:b/>
                      <w:color w:val="auto"/>
                    </w:rPr>
                    <w:t xml:space="preserve"> du </w:t>
                  </w:r>
                  <w:proofErr w:type="spellStart"/>
                  <w:r>
                    <w:rPr>
                      <w:rStyle w:val="lev"/>
                      <w:b/>
                      <w:color w:val="auto"/>
                    </w:rPr>
                    <w:t>déplacement</w:t>
                  </w:r>
                  <w:proofErr w:type="spellEnd"/>
                  <w:r>
                    <w:rPr>
                      <w:rStyle w:val="lev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lev"/>
                      <w:b/>
                      <w:color w:val="auto"/>
                    </w:rPr>
                    <w:t>imposé</w:t>
                  </w:r>
                  <w:proofErr w:type="spellEnd"/>
                </w:p>
              </w:tc>
            </w:tr>
            <w:tr w:rsidR="005653F0" w:rsidTr="005653F0">
              <w:trPr>
                <w:cnfStyle w:val="000000100000"/>
              </w:trPr>
              <w:tc>
                <w:tcPr>
                  <w:cnfStyle w:val="00100000000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5653F0" w:rsidRPr="00AD5FBA" w:rsidRDefault="005653F0" w:rsidP="005A5DC6">
                  <w:pPr>
                    <w:jc w:val="center"/>
                    <w:rPr>
                      <w:rStyle w:val="lev"/>
                    </w:rPr>
                  </w:pPr>
                  <w:r>
                    <w:rPr>
                      <w:rStyle w:val="lev"/>
                    </w:rPr>
                    <w:t>Fixe-2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5653F0" w:rsidRPr="006208CB" w:rsidRDefault="005653F0" w:rsidP="000A7C6B">
                  <w:pPr>
                    <w:jc w:val="center"/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fr-FR" w:eastAsia="fr-FR"/>
                    </w:rPr>
                    <w:drawing>
                      <wp:inline distT="0" distB="0" distL="0" distR="0">
                        <wp:extent cx="1772285" cy="1341755"/>
                        <wp:effectExtent l="19050" t="0" r="0" b="0"/>
                        <wp:docPr id="12" name="Imag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3417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3174"/>
                    <w:gridCol w:w="2667"/>
                  </w:tblGrid>
                  <w:tr w:rsidR="005653F0" w:rsidTr="00452CBC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BE6656" w:rsidRDefault="005653F0" w:rsidP="003F2268">
                        <w:pPr>
                          <w:jc w:val="right"/>
                          <w:rPr>
                            <w:rStyle w:val="lev"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Entités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154A1A" w:rsidRDefault="005653F0" w:rsidP="003F2268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5653F0" w:rsidTr="00452CBC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3F2268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Géométrie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fixe</w:t>
                        </w:r>
                      </w:p>
                    </w:tc>
                  </w:tr>
                </w:tbl>
                <w:p w:rsidR="005653F0" w:rsidRPr="004C6DEB" w:rsidRDefault="005653F0" w:rsidP="00840CC7">
                  <w:pPr>
                    <w:pStyle w:val="TM3"/>
                    <w:cnfStyle w:val="000000100000"/>
                  </w:pPr>
                </w:p>
              </w:tc>
            </w:tr>
            <w:tr w:rsidR="005653F0" w:rsidTr="00C277F5">
              <w:tc>
                <w:tcPr>
                  <w:cnfStyle w:val="00100000000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5653F0" w:rsidRPr="003F154A" w:rsidRDefault="005653F0" w:rsidP="00C277F5">
                  <w:pPr>
                    <w:rPr>
                      <w:rStyle w:val="lev"/>
                      <w:bCs/>
                    </w:rPr>
                  </w:pPr>
                  <w:r>
                    <w:rPr>
                      <w:rStyle w:val="lev"/>
                      <w:b/>
                    </w:rPr>
                    <w:t xml:space="preserve">Forces </w:t>
                  </w:r>
                  <w:proofErr w:type="spellStart"/>
                  <w:r>
                    <w:rPr>
                      <w:rStyle w:val="lev"/>
                      <w:b/>
                    </w:rPr>
                    <w:t>résultantes</w:t>
                  </w:r>
                  <w:proofErr w:type="spellEnd"/>
                </w:p>
                <w:tbl>
                  <w:tblPr>
                    <w:tblStyle w:val="Grilledutableau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5653F0" w:rsidTr="00C277F5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Composants</w:t>
                        </w:r>
                        <w:proofErr w:type="spellEnd"/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Résultante</w:t>
                        </w:r>
                        <w:proofErr w:type="spellEnd"/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de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réaction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0.00629997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262.845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-9.91821e-005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262.845</w:t>
                        </w:r>
                      </w:p>
                    </w:tc>
                  </w:tr>
                  <w:tr w:rsidR="005653F0" w:rsidTr="00C277F5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P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  <w:t>Moment de réaction(N.m)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5653F0" w:rsidRDefault="005653F0" w:rsidP="00C277F5">
                  <w:pPr>
                    <w:jc w:val="center"/>
                    <w:rPr>
                      <w:rStyle w:val="lev"/>
                      <w:b/>
                      <w:sz w:val="18"/>
                      <w:szCs w:val="18"/>
                    </w:rPr>
                  </w:pPr>
                  <w:r>
                    <w:rPr>
                      <w:rStyle w:val="lev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5653F0" w:rsidTr="005653F0">
              <w:trPr>
                <w:cnfStyle w:val="000000100000"/>
              </w:trPr>
              <w:tc>
                <w:tcPr>
                  <w:cnfStyle w:val="001000000000"/>
                  <w:tcW w:w="1817" w:type="dxa"/>
                  <w:tcBorders>
                    <w:top w:val="single" w:sz="8" w:space="0" w:color="000000" w:themeColor="text1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5653F0" w:rsidRPr="00AD5FBA" w:rsidRDefault="005653F0" w:rsidP="00C277F5">
                  <w:pPr>
                    <w:jc w:val="center"/>
                    <w:rPr>
                      <w:rStyle w:val="lev"/>
                    </w:rPr>
                  </w:pPr>
                  <w:proofErr w:type="spellStart"/>
                  <w:r>
                    <w:rPr>
                      <w:rStyle w:val="lev"/>
                    </w:rPr>
                    <w:t>Paroi</w:t>
                  </w:r>
                  <w:proofErr w:type="spellEnd"/>
                  <w:r>
                    <w:rPr>
                      <w:rStyle w:val="lev"/>
                    </w:rPr>
                    <w:t xml:space="preserve"> virtuelle-1</w:t>
                  </w:r>
                </w:p>
              </w:tc>
              <w:tc>
                <w:tcPr>
                  <w:tcW w:w="302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</w:tcBorders>
                </w:tcPr>
                <w:p w:rsidR="005653F0" w:rsidRPr="006208CB" w:rsidRDefault="005653F0" w:rsidP="00C277F5">
                  <w:pPr>
                    <w:jc w:val="center"/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fr-FR" w:eastAsia="fr-FR"/>
                    </w:rPr>
                    <w:drawing>
                      <wp:inline distT="0" distB="0" distL="0" distR="0">
                        <wp:extent cx="1772285" cy="1341755"/>
                        <wp:effectExtent l="19050" t="0" r="0" b="0"/>
                        <wp:docPr id="13" name="Imag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3417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3174"/>
                    <w:gridCol w:w="2667"/>
                  </w:tblGrid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jc w:val="right"/>
                          <w:rPr>
                            <w:rStyle w:val="lev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154A1A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Paroi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virtuelle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Entités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3 face(s), 1 plan(s)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Type de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paroi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Rigide</w:t>
                        </w:r>
                        <w:proofErr w:type="spellEnd"/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Raideur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axiale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0(N/m)/m^2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Raideur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tangentielle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0(N/m)/m^2</w:t>
                        </w:r>
                      </w:p>
                    </w:tc>
                  </w:tr>
                </w:tbl>
                <w:p w:rsidR="005653F0" w:rsidRPr="004C6DEB" w:rsidRDefault="005653F0" w:rsidP="00C277F5">
                  <w:pPr>
                    <w:pStyle w:val="TM3"/>
                    <w:cnfStyle w:val="000000100000"/>
                  </w:pPr>
                </w:p>
              </w:tc>
            </w:tr>
          </w:tbl>
          <w:p w:rsidR="005273D5" w:rsidRDefault="005273D5" w:rsidP="00840CC7">
            <w:pPr>
              <w:pStyle w:val="TM3"/>
            </w:pPr>
          </w:p>
          <w:tbl>
            <w:tblPr>
              <w:tblStyle w:val="Listeclaire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/>
            </w:tblPr>
            <w:tblGrid>
              <w:gridCol w:w="1654"/>
              <w:gridCol w:w="3234"/>
              <w:gridCol w:w="5928"/>
            </w:tblGrid>
            <w:tr w:rsidR="005653F0" w:rsidTr="005B5F80">
              <w:trPr>
                <w:cnfStyle w:val="100000000000"/>
                <w:trHeight w:val="20"/>
                <w:tblHeader/>
              </w:trPr>
              <w:tc>
                <w:tcPr>
                  <w:cnfStyle w:val="00100000000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5653F0" w:rsidRPr="004E282D" w:rsidRDefault="005653F0" w:rsidP="005A5DC6">
                  <w:pPr>
                    <w:jc w:val="center"/>
                    <w:rPr>
                      <w:rStyle w:val="lev"/>
                      <w:b/>
                      <w:color w:val="auto"/>
                    </w:rPr>
                  </w:pPr>
                  <w:r>
                    <w:rPr>
                      <w:rStyle w:val="lev"/>
                      <w:b/>
                      <w:color w:val="auto"/>
                    </w:rPr>
                    <w:t xml:space="preserve">Nom du </w:t>
                  </w:r>
                  <w:proofErr w:type="spellStart"/>
                  <w:r>
                    <w:rPr>
                      <w:rStyle w:val="lev"/>
                      <w:b/>
                      <w:color w:val="auto"/>
                    </w:rPr>
                    <w:t>chargement</w:t>
                  </w:r>
                  <w:proofErr w:type="spellEnd"/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5653F0" w:rsidRPr="004E282D" w:rsidRDefault="005653F0" w:rsidP="005A5DC6">
                  <w:pPr>
                    <w:jc w:val="center"/>
                    <w:cnfStyle w:val="100000000000"/>
                    <w:rPr>
                      <w:rStyle w:val="lev"/>
                      <w:b/>
                      <w:color w:val="auto"/>
                    </w:rPr>
                  </w:pPr>
                  <w:r>
                    <w:rPr>
                      <w:rStyle w:val="lev"/>
                      <w:b/>
                      <w:color w:val="auto"/>
                    </w:rPr>
                    <w:t xml:space="preserve">Image du </w:t>
                  </w:r>
                  <w:proofErr w:type="spellStart"/>
                  <w:r>
                    <w:rPr>
                      <w:rStyle w:val="lev"/>
                      <w:b/>
                      <w:color w:val="auto"/>
                    </w:rPr>
                    <w:t>chargement</w:t>
                  </w:r>
                  <w:proofErr w:type="spellEnd"/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5653F0" w:rsidRPr="004E282D" w:rsidRDefault="005653F0" w:rsidP="005A5DC6">
                  <w:pPr>
                    <w:jc w:val="center"/>
                    <w:cnfStyle w:val="100000000000"/>
                    <w:rPr>
                      <w:rStyle w:val="lev"/>
                      <w:b/>
                      <w:color w:val="auto"/>
                    </w:rPr>
                  </w:pPr>
                  <w:proofErr w:type="spellStart"/>
                  <w:r>
                    <w:rPr>
                      <w:rStyle w:val="lev"/>
                      <w:b/>
                      <w:color w:val="auto"/>
                    </w:rPr>
                    <w:t>Détails</w:t>
                  </w:r>
                  <w:proofErr w:type="spellEnd"/>
                  <w:r>
                    <w:rPr>
                      <w:rStyle w:val="lev"/>
                      <w:b/>
                      <w:color w:val="auto"/>
                    </w:rPr>
                    <w:t xml:space="preserve"> du </w:t>
                  </w:r>
                  <w:proofErr w:type="spellStart"/>
                  <w:r>
                    <w:rPr>
                      <w:rStyle w:val="lev"/>
                      <w:b/>
                      <w:color w:val="auto"/>
                    </w:rPr>
                    <w:t>chargement</w:t>
                  </w:r>
                  <w:proofErr w:type="spellEnd"/>
                </w:p>
              </w:tc>
            </w:tr>
            <w:tr w:rsidR="005653F0" w:rsidTr="005653F0">
              <w:trPr>
                <w:cnfStyle w:val="000000100000"/>
              </w:trPr>
              <w:tc>
                <w:tcPr>
                  <w:cnfStyle w:val="00100000000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:rsidR="005653F0" w:rsidRPr="00F42DD1" w:rsidRDefault="005653F0" w:rsidP="005A5DC6">
                  <w:pPr>
                    <w:jc w:val="center"/>
                    <w:rPr>
                      <w:rStyle w:val="lev"/>
                    </w:rPr>
                  </w:pPr>
                  <w:r>
                    <w:rPr>
                      <w:rStyle w:val="lev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:rsidR="005653F0" w:rsidRPr="006208CB" w:rsidRDefault="005653F0" w:rsidP="000A7C6B">
                  <w:pPr>
                    <w:jc w:val="center"/>
                    <w:cnfStyle w:val="000000100000"/>
                    <w:rPr>
                      <w:rStyle w:val="lev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  <w:lang w:val="fr-FR" w:eastAsia="fr-FR"/>
                    </w:rPr>
                    <w:drawing>
                      <wp:inline distT="0" distB="0" distL="0" distR="0">
                        <wp:extent cx="1907540" cy="1443990"/>
                        <wp:effectExtent l="19050" t="0" r="0" b="0"/>
                        <wp:docPr id="14" name="Imag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443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3096"/>
                    <w:gridCol w:w="2602"/>
                  </w:tblGrid>
                  <w:tr w:rsidR="005653F0" w:rsidTr="00452CBC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BE6656" w:rsidRDefault="005653F0" w:rsidP="003F2268">
                        <w:pPr>
                          <w:jc w:val="right"/>
                          <w:rPr>
                            <w:rStyle w:val="lev"/>
                            <w:bCs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Entités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B77EA3" w:rsidRDefault="005653F0" w:rsidP="003F2268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5653F0" w:rsidTr="00452CBC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3F2268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 xml:space="preserve">Force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normale</w:t>
                        </w:r>
                        <w:proofErr w:type="spellEnd"/>
                      </w:p>
                    </w:tc>
                  </w:tr>
                  <w:tr w:rsidR="005653F0" w:rsidTr="00452CBC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Valeur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3F2268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750 N</w:t>
                        </w:r>
                      </w:p>
                    </w:tc>
                  </w:tr>
                </w:tbl>
                <w:p w:rsidR="005653F0" w:rsidRDefault="005653F0" w:rsidP="000A7C6B">
                  <w:pPr>
                    <w:jc w:val="center"/>
                    <w:cnfStyle w:val="000000100000"/>
                    <w:rPr>
                      <w:rStyle w:val="lev"/>
                    </w:rPr>
                  </w:pPr>
                </w:p>
              </w:tc>
            </w:tr>
            <w:tr w:rsidR="005653F0" w:rsidTr="00C277F5">
              <w:tc>
                <w:tcPr>
                  <w:cnfStyle w:val="00100000000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5653F0" w:rsidRPr="00F42DD1" w:rsidRDefault="005653F0" w:rsidP="00C277F5">
                  <w:pPr>
                    <w:jc w:val="center"/>
                    <w:rPr>
                      <w:rStyle w:val="lev"/>
                    </w:rPr>
                  </w:pPr>
                  <w:r>
                    <w:rPr>
                      <w:rStyle w:val="lev"/>
                    </w:rPr>
                    <w:lastRenderedPageBreak/>
                    <w:t>Force-2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5653F0" w:rsidRPr="006208CB" w:rsidRDefault="005653F0" w:rsidP="00C277F5">
                  <w:pPr>
                    <w:jc w:val="center"/>
                    <w:cnfStyle w:val="000000000000"/>
                    <w:rPr>
                      <w:rStyle w:val="lev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  <w:lang w:val="fr-FR" w:eastAsia="fr-FR"/>
                    </w:rPr>
                    <w:drawing>
                      <wp:inline distT="0" distB="0" distL="0" distR="0">
                        <wp:extent cx="1907540" cy="1443990"/>
                        <wp:effectExtent l="19050" t="0" r="0" b="0"/>
                        <wp:docPr id="15" name="Imag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443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3096"/>
                    <w:gridCol w:w="2602"/>
                  </w:tblGrid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jc w:val="right"/>
                          <w:rPr>
                            <w:rStyle w:val="lev"/>
                            <w:bCs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Entités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B77EA3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 xml:space="preserve">Force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normale</w:t>
                        </w:r>
                        <w:proofErr w:type="spellEnd"/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Valeur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750 N</w:t>
                        </w:r>
                      </w:p>
                    </w:tc>
                  </w:tr>
                </w:tbl>
                <w:p w:rsidR="005653F0" w:rsidRDefault="005653F0" w:rsidP="00C277F5">
                  <w:pPr>
                    <w:jc w:val="center"/>
                    <w:cnfStyle w:val="000000000000"/>
                    <w:rPr>
                      <w:rStyle w:val="lev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lev"/>
              </w:rPr>
            </w:pPr>
          </w:p>
        </w:tc>
      </w:tr>
    </w:tbl>
    <w:p w:rsidR="00132707" w:rsidRDefault="00132707" w:rsidP="00132707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Titre1"/>
              <w:outlineLvl w:val="0"/>
            </w:pPr>
            <w:r>
              <w:lastRenderedPageBreak/>
              <w:br w:type="page"/>
            </w:r>
            <w:bookmarkStart w:id="13" w:name="_Toc379979996"/>
            <w:proofErr w:type="spellStart"/>
            <w:r w:rsidR="005653F0">
              <w:t>Définitions</w:t>
            </w:r>
            <w:proofErr w:type="spellEnd"/>
            <w:r w:rsidR="005653F0">
              <w:t xml:space="preserve"> des </w:t>
            </w:r>
            <w:proofErr w:type="spellStart"/>
            <w:r w:rsidR="005653F0">
              <w:t>connecteurs</w:t>
            </w:r>
            <w:bookmarkEnd w:id="13"/>
            <w:proofErr w:type="spellEnd"/>
          </w:p>
          <w:p w:rsidR="00132707" w:rsidRDefault="00132707" w:rsidP="000A7C6B"/>
          <w:p w:rsidR="00EF37BF" w:rsidRPr="009C0A33" w:rsidRDefault="00EF37BF" w:rsidP="000A7C6B"/>
          <w:p w:rsidR="000F2729" w:rsidRDefault="000F2729" w:rsidP="000A7C6B"/>
          <w:p w:rsidR="00E12C21" w:rsidRDefault="005653F0" w:rsidP="000A7C6B">
            <w:proofErr w:type="spellStart"/>
            <w:r>
              <w:rPr>
                <w:rStyle w:val="lev"/>
              </w:rPr>
              <w:t>Connecteur</w:t>
            </w:r>
            <w:proofErr w:type="spellEnd"/>
            <w:r>
              <w:rPr>
                <w:rStyle w:val="lev"/>
              </w:rPr>
              <w:t xml:space="preserve"> axe/</w:t>
            </w:r>
            <w:proofErr w:type="spellStart"/>
            <w:r>
              <w:rPr>
                <w:rStyle w:val="lev"/>
              </w:rPr>
              <w:t>boulon</w:t>
            </w:r>
            <w:proofErr w:type="spellEnd"/>
            <w:r>
              <w:rPr>
                <w:rStyle w:val="lev"/>
              </w:rPr>
              <w:t>/</w:t>
            </w:r>
            <w:proofErr w:type="spellStart"/>
            <w:r>
              <w:rPr>
                <w:rStyle w:val="lev"/>
              </w:rPr>
              <w:t>palier</w:t>
            </w:r>
            <w:proofErr w:type="spellEnd"/>
          </w:p>
          <w:tbl>
            <w:tblPr>
              <w:tblStyle w:val="LightList-Accent11"/>
              <w:tblW w:w="10862" w:type="dxa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/>
            </w:tblPr>
            <w:tblGrid>
              <w:gridCol w:w="3229"/>
              <w:gridCol w:w="4050"/>
              <w:gridCol w:w="3583"/>
            </w:tblGrid>
            <w:tr w:rsidR="00E12C21" w:rsidRPr="000841BF" w:rsidTr="005653F0">
              <w:trPr>
                <w:cnfStyle w:val="100000000000"/>
                <w:trHeight w:val="94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8" w:space="0" w:color="auto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E12C21" w:rsidRPr="003E6C57" w:rsidRDefault="005653F0" w:rsidP="000A7C6B">
                  <w:pPr>
                    <w:jc w:val="center"/>
                    <w:rPr>
                      <w:rStyle w:val="lev"/>
                      <w:b/>
                      <w:color w:val="auto"/>
                    </w:rPr>
                  </w:pPr>
                  <w:proofErr w:type="spellStart"/>
                  <w:r>
                    <w:rPr>
                      <w:rStyle w:val="lev"/>
                      <w:b/>
                      <w:color w:val="auto"/>
                    </w:rPr>
                    <w:t>Référence</w:t>
                  </w:r>
                  <w:proofErr w:type="spellEnd"/>
                  <w:r>
                    <w:rPr>
                      <w:rStyle w:val="lev"/>
                      <w:b/>
                      <w:color w:val="auto"/>
                    </w:rPr>
                    <w:t xml:space="preserve"> du </w:t>
                  </w:r>
                  <w:proofErr w:type="spellStart"/>
                  <w:r>
                    <w:rPr>
                      <w:rStyle w:val="lev"/>
                      <w:b/>
                      <w:color w:val="auto"/>
                    </w:rPr>
                    <w:t>modèle</w:t>
                  </w:r>
                  <w:proofErr w:type="spellEnd"/>
                </w:p>
              </w:tc>
              <w:tc>
                <w:tcPr>
                  <w:tcW w:w="4050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E12C21" w:rsidRPr="003E6C57" w:rsidRDefault="005653F0" w:rsidP="000A7C6B">
                  <w:pPr>
                    <w:jc w:val="center"/>
                    <w:cnfStyle w:val="100000000000"/>
                    <w:rPr>
                      <w:rStyle w:val="lev"/>
                      <w:b/>
                      <w:color w:val="auto"/>
                    </w:rPr>
                  </w:pPr>
                  <w:proofErr w:type="spellStart"/>
                  <w:r>
                    <w:rPr>
                      <w:rStyle w:val="lev"/>
                      <w:b/>
                      <w:color w:val="auto"/>
                    </w:rPr>
                    <w:t>Détails</w:t>
                  </w:r>
                  <w:proofErr w:type="spellEnd"/>
                  <w:r>
                    <w:rPr>
                      <w:rStyle w:val="lev"/>
                      <w:b/>
                      <w:color w:val="auto"/>
                    </w:rPr>
                    <w:t xml:space="preserve"> du </w:t>
                  </w:r>
                  <w:proofErr w:type="spellStart"/>
                  <w:r>
                    <w:rPr>
                      <w:rStyle w:val="lev"/>
                      <w:b/>
                      <w:color w:val="auto"/>
                    </w:rPr>
                    <w:t>connecteur</w:t>
                  </w:r>
                  <w:proofErr w:type="spellEnd"/>
                </w:p>
              </w:tc>
              <w:tc>
                <w:tcPr>
                  <w:tcW w:w="3583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8" w:space="0" w:color="auto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E12C21" w:rsidRPr="003E6C57" w:rsidRDefault="005653F0" w:rsidP="000A7C6B">
                  <w:pPr>
                    <w:jc w:val="center"/>
                    <w:cnfStyle w:val="100000000000"/>
                    <w:rPr>
                      <w:rStyle w:val="lev"/>
                      <w:b/>
                      <w:color w:val="auto"/>
                    </w:rPr>
                  </w:pPr>
                  <w:proofErr w:type="spellStart"/>
                  <w:r>
                    <w:rPr>
                      <w:rStyle w:val="lev"/>
                      <w:b/>
                      <w:color w:val="auto"/>
                    </w:rPr>
                    <w:t>Détails</w:t>
                  </w:r>
                  <w:proofErr w:type="spellEnd"/>
                  <w:r>
                    <w:rPr>
                      <w:rStyle w:val="lev"/>
                      <w:b/>
                      <w:color w:val="auto"/>
                    </w:rPr>
                    <w:t xml:space="preserve"> de résistance</w:t>
                  </w:r>
                </w:p>
              </w:tc>
            </w:tr>
            <w:tr w:rsidR="00E12C21" w:rsidRPr="000841BF" w:rsidTr="005653F0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:rsidR="00E12C21" w:rsidRDefault="005653F0" w:rsidP="000A7C6B">
                  <w:pPr>
                    <w:jc w:val="center"/>
                    <w:rPr>
                      <w:rStyle w:val="lev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fr-FR" w:eastAsia="fr-FR"/>
                    </w:rPr>
                    <w:drawing>
                      <wp:inline distT="0" distB="0" distL="0" distR="0">
                        <wp:extent cx="1904365" cy="1441450"/>
                        <wp:effectExtent l="19050" t="0" r="635" b="0"/>
                        <wp:docPr id="16" name="Imag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441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12C21" w:rsidRPr="000F2729" w:rsidRDefault="005653F0" w:rsidP="000A7C6B">
                  <w:pPr>
                    <w:jc w:val="center"/>
                    <w:rPr>
                      <w:rStyle w:val="lev"/>
                      <w:b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lev"/>
                      <w:b/>
                      <w:sz w:val="20"/>
                      <w:szCs w:val="20"/>
                    </w:rPr>
                    <w:t>Connecteur</w:t>
                  </w:r>
                  <w:proofErr w:type="spellEnd"/>
                  <w:r>
                    <w:rPr>
                      <w:rStyle w:val="lev"/>
                      <w:b/>
                      <w:sz w:val="20"/>
                      <w:szCs w:val="20"/>
                    </w:rPr>
                    <w:t xml:space="preserve"> d'axe-19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76"/>
                    <w:gridCol w:w="1744"/>
                  </w:tblGrid>
                  <w:tr w:rsidR="002E61D4" w:rsidTr="003F226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2E61D4" w:rsidRPr="00BE6656" w:rsidRDefault="005653F0" w:rsidP="003F2268">
                        <w:pPr>
                          <w:jc w:val="right"/>
                          <w:rPr>
                            <w:rStyle w:val="lev"/>
                            <w:b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Entités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2E61D4" w:rsidRPr="002E61D4" w:rsidRDefault="005653F0" w:rsidP="003F2268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5653F0" w:rsidTr="003F226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3F2268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3F2268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Axe</w:t>
                        </w:r>
                      </w:p>
                    </w:tc>
                  </w:tr>
                  <w:tr w:rsidR="005653F0" w:rsidTr="003F226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3F2268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 xml:space="preserve">Type de </w:t>
                        </w: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connexion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3F2268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 xml:space="preserve">Avec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circlip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aucune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translation)</w:t>
                        </w:r>
                      </w:p>
                    </w:tc>
                  </w:tr>
                  <w:tr w:rsidR="005653F0" w:rsidTr="003F226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5653F0" w:rsidRDefault="005653F0" w:rsidP="003F2268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b/>
                            <w:sz w:val="20"/>
                            <w:szCs w:val="20"/>
                            <w:lang w:val="fr-FR"/>
                          </w:rPr>
                          <w:t>Valeur de la raideur en rotation: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3F2268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  <w:tr w:rsidR="005653F0" w:rsidTr="003F226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3F2268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Unités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3F2268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SI</w:t>
                        </w:r>
                      </w:p>
                    </w:tc>
                  </w:tr>
                </w:tbl>
                <w:p w:rsidR="00E12C21" w:rsidRPr="00577134" w:rsidRDefault="00E12C21" w:rsidP="000A7C6B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p w:rsidR="003319D9" w:rsidRDefault="003319D9" w:rsidP="00E12C21">
                  <w:pPr>
                    <w:jc w:val="center"/>
                    <w:cnfStyle w:val="000000100000"/>
                    <w:rPr>
                      <w:rStyle w:val="lev"/>
                      <w:b w:val="0"/>
                      <w:sz w:val="20"/>
                      <w:szCs w:val="20"/>
                    </w:rPr>
                  </w:pPr>
                </w:p>
                <w:p w:rsidR="00E12C21" w:rsidRPr="00577134" w:rsidRDefault="005653F0" w:rsidP="00E12C21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>Aucune</w:t>
                  </w:r>
                  <w:proofErr w:type="spellEnd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>donnée</w:t>
                  </w:r>
                  <w:proofErr w:type="spellEnd"/>
                </w:p>
              </w:tc>
            </w:tr>
            <w:tr w:rsidR="005653F0" w:rsidRPr="000841BF" w:rsidTr="00C277F5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:rsidR="005653F0" w:rsidRPr="000F054F" w:rsidRDefault="005653F0" w:rsidP="00C277F5">
                  <w:pPr>
                    <w:rPr>
                      <w:b w:val="0"/>
                    </w:rPr>
                  </w:pPr>
                  <w:r>
                    <w:rPr>
                      <w:rStyle w:val="lev"/>
                      <w:b/>
                    </w:rPr>
                    <w:t xml:space="preserve">Forces </w:t>
                  </w:r>
                  <w:proofErr w:type="spellStart"/>
                  <w:r>
                    <w:rPr>
                      <w:rStyle w:val="lev"/>
                      <w:b/>
                    </w:rPr>
                    <w:t>dans</w:t>
                  </w:r>
                  <w:proofErr w:type="spellEnd"/>
                  <w:r>
                    <w:rPr>
                      <w:rStyle w:val="lev"/>
                      <w:b/>
                    </w:rPr>
                    <w:t xml:space="preserve"> les </w:t>
                  </w:r>
                  <w:proofErr w:type="spellStart"/>
                  <w:r>
                    <w:rPr>
                      <w:rStyle w:val="lev"/>
                      <w:b/>
                    </w:rPr>
                    <w:t>connecteurs</w:t>
                  </w:r>
                  <w:proofErr w:type="spellEnd"/>
                </w:p>
                <w:tbl>
                  <w:tblPr>
                    <w:tblStyle w:val="Grilledutableau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5653F0" w:rsidTr="00C277F5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Résultante</w:t>
                        </w:r>
                        <w:proofErr w:type="spellEnd"/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axiale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-8.6857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8.6857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de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cisaillement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3.6228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2.5777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4.4462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P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  <w:t>Moment de torsion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2.2725e-010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-2.2725e-010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P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  <w:t>Moment de flexion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-0.14553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0.015321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0.14633</w:t>
                        </w:r>
                      </w:p>
                    </w:tc>
                  </w:tr>
                </w:tbl>
                <w:p w:rsidR="005653F0" w:rsidRPr="000841BF" w:rsidRDefault="005653F0" w:rsidP="00C277F5">
                  <w:pPr>
                    <w:rPr>
                      <w:rStyle w:val="lev"/>
                      <w:sz w:val="20"/>
                      <w:szCs w:val="20"/>
                    </w:rPr>
                  </w:pPr>
                </w:p>
              </w:tc>
            </w:tr>
            <w:tr w:rsidR="005653F0" w:rsidRPr="000841BF" w:rsidTr="005653F0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fr-FR" w:eastAsia="fr-FR"/>
                    </w:rPr>
                    <w:drawing>
                      <wp:inline distT="0" distB="0" distL="0" distR="0">
                        <wp:extent cx="1904365" cy="1441450"/>
                        <wp:effectExtent l="19050" t="0" r="635" b="0"/>
                        <wp:docPr id="17" name="Imag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441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53F0" w:rsidRPr="000F2729" w:rsidRDefault="005653F0" w:rsidP="00C277F5">
                  <w:pPr>
                    <w:jc w:val="center"/>
                    <w:rPr>
                      <w:rStyle w:val="lev"/>
                      <w:b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lev"/>
                      <w:b/>
                      <w:sz w:val="20"/>
                      <w:szCs w:val="20"/>
                    </w:rPr>
                    <w:t>Connecteur</w:t>
                  </w:r>
                  <w:proofErr w:type="spellEnd"/>
                  <w:r>
                    <w:rPr>
                      <w:rStyle w:val="lev"/>
                      <w:b/>
                      <w:sz w:val="20"/>
                      <w:szCs w:val="20"/>
                    </w:rPr>
                    <w:t xml:space="preserve"> d'axe-20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76"/>
                    <w:gridCol w:w="1744"/>
                  </w:tblGrid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Entités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2E61D4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Axe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 xml:space="preserve">Type de </w:t>
                        </w: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connexion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 xml:space="preserve">Avec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circlip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aucune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translation)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5653F0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b/>
                            <w:sz w:val="20"/>
                            <w:szCs w:val="20"/>
                            <w:lang w:val="fr-FR"/>
                          </w:rPr>
                          <w:t>Valeur de la raideur en rotation: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Unités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SI</w:t>
                        </w:r>
                      </w:p>
                    </w:tc>
                  </w:tr>
                </w:tbl>
                <w:p w:rsidR="005653F0" w:rsidRPr="00577134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p w:rsidR="005653F0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sz w:val="20"/>
                      <w:szCs w:val="20"/>
                    </w:rPr>
                  </w:pPr>
                </w:p>
                <w:p w:rsidR="005653F0" w:rsidRPr="00577134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>Aucune</w:t>
                  </w:r>
                  <w:proofErr w:type="spellEnd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>donnée</w:t>
                  </w:r>
                  <w:proofErr w:type="spellEnd"/>
                </w:p>
              </w:tc>
            </w:tr>
            <w:tr w:rsidR="005653F0" w:rsidRPr="000841BF" w:rsidTr="00C277F5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:rsidR="005653F0" w:rsidRPr="000F054F" w:rsidRDefault="005653F0" w:rsidP="00C277F5">
                  <w:pPr>
                    <w:rPr>
                      <w:b w:val="0"/>
                    </w:rPr>
                  </w:pPr>
                  <w:r>
                    <w:rPr>
                      <w:rStyle w:val="lev"/>
                      <w:b/>
                    </w:rPr>
                    <w:t xml:space="preserve">Forces </w:t>
                  </w:r>
                  <w:proofErr w:type="spellStart"/>
                  <w:r>
                    <w:rPr>
                      <w:rStyle w:val="lev"/>
                      <w:b/>
                    </w:rPr>
                    <w:t>dans</w:t>
                  </w:r>
                  <w:proofErr w:type="spellEnd"/>
                  <w:r>
                    <w:rPr>
                      <w:rStyle w:val="lev"/>
                      <w:b/>
                    </w:rPr>
                    <w:t xml:space="preserve"> les </w:t>
                  </w:r>
                  <w:proofErr w:type="spellStart"/>
                  <w:r>
                    <w:rPr>
                      <w:rStyle w:val="lev"/>
                      <w:b/>
                    </w:rPr>
                    <w:t>connecteurs</w:t>
                  </w:r>
                  <w:proofErr w:type="spellEnd"/>
                </w:p>
                <w:tbl>
                  <w:tblPr>
                    <w:tblStyle w:val="Grilledutableau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5653F0" w:rsidTr="00C277F5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Résultante</w:t>
                        </w:r>
                        <w:proofErr w:type="spellEnd"/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axiale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-8.6857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8.6857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de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cisaillement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3.6228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2.5776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4.4462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P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  <w:t>Moment de torsion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-5.9039e-010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5.9039e-010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P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  <w:t>Moment de flexion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-0.096907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-0.053009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0.11046</w:t>
                        </w:r>
                      </w:p>
                    </w:tc>
                  </w:tr>
                </w:tbl>
                <w:p w:rsidR="005653F0" w:rsidRPr="000841BF" w:rsidRDefault="005653F0" w:rsidP="00C277F5">
                  <w:pPr>
                    <w:rPr>
                      <w:rStyle w:val="lev"/>
                      <w:sz w:val="20"/>
                      <w:szCs w:val="20"/>
                    </w:rPr>
                  </w:pPr>
                </w:p>
              </w:tc>
            </w:tr>
            <w:tr w:rsidR="005653F0" w:rsidRPr="000841BF" w:rsidTr="005653F0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fr-FR" w:eastAsia="fr-FR"/>
                    </w:rPr>
                    <w:lastRenderedPageBreak/>
                    <w:drawing>
                      <wp:inline distT="0" distB="0" distL="0" distR="0">
                        <wp:extent cx="1904365" cy="1441450"/>
                        <wp:effectExtent l="19050" t="0" r="635" b="0"/>
                        <wp:docPr id="18" name="Imag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441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53F0" w:rsidRPr="000F2729" w:rsidRDefault="005653F0" w:rsidP="00C277F5">
                  <w:pPr>
                    <w:jc w:val="center"/>
                    <w:rPr>
                      <w:rStyle w:val="lev"/>
                      <w:b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lev"/>
                      <w:b/>
                      <w:sz w:val="20"/>
                      <w:szCs w:val="20"/>
                    </w:rPr>
                    <w:t>Connecteur</w:t>
                  </w:r>
                  <w:proofErr w:type="spellEnd"/>
                  <w:r>
                    <w:rPr>
                      <w:rStyle w:val="lev"/>
                      <w:b/>
                      <w:sz w:val="20"/>
                      <w:szCs w:val="20"/>
                    </w:rPr>
                    <w:t xml:space="preserve"> d'axe-21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76"/>
                    <w:gridCol w:w="1744"/>
                  </w:tblGrid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Entités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2E61D4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Axe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 xml:space="preserve">Type de </w:t>
                        </w: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connexion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 xml:space="preserve">Avec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circlip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aucune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translation)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5653F0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b/>
                            <w:sz w:val="20"/>
                            <w:szCs w:val="20"/>
                            <w:lang w:val="fr-FR"/>
                          </w:rPr>
                          <w:t>Valeur de la raideur en rotation: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Unités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SI</w:t>
                        </w:r>
                      </w:p>
                    </w:tc>
                  </w:tr>
                </w:tbl>
                <w:p w:rsidR="005653F0" w:rsidRPr="00577134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tbl>
                  <w:tblPr>
                    <w:tblW w:w="3395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2130"/>
                    <w:gridCol w:w="1265"/>
                  </w:tblGrid>
                  <w:tr w:rsidR="005653F0" w:rsidRPr="00745EEE" w:rsidTr="00C277F5">
                    <w:trPr>
                      <w:trHeight w:val="340"/>
                    </w:trPr>
                    <w:tc>
                      <w:tcPr>
                        <w:tcW w:w="2130" w:type="dxa"/>
                        <w:vAlign w:val="center"/>
                      </w:tcPr>
                      <w:p w:rsidR="005653F0" w:rsidRPr="00840CC7" w:rsidRDefault="005653F0" w:rsidP="00C277F5">
                        <w:pPr>
                          <w:pStyle w:val="TM3"/>
                        </w:pPr>
                        <w:proofErr w:type="spellStart"/>
                        <w:r>
                          <w:t>Contrôle</w:t>
                        </w:r>
                        <w:proofErr w:type="spellEnd"/>
                        <w:r>
                          <w:t xml:space="preserve"> des </w:t>
                        </w:r>
                        <w:proofErr w:type="spellStart"/>
                        <w:r>
                          <w:t>boulons</w:t>
                        </w:r>
                        <w:proofErr w:type="spellEnd"/>
                        <w:r w:rsidRPr="00840CC7">
                          <w:t>:</w:t>
                        </w:r>
                      </w:p>
                    </w:tc>
                    <w:tc>
                      <w:tcPr>
                        <w:tcW w:w="1265" w:type="dxa"/>
                        <w:vAlign w:val="center"/>
                      </w:tcPr>
                      <w:p w:rsidR="005653F0" w:rsidRPr="005D397D" w:rsidRDefault="005653F0" w:rsidP="00C277F5">
                        <w:pPr>
                          <w:pStyle w:val="TM3"/>
                        </w:pPr>
                        <w:r>
                          <w:t>OK</w:t>
                        </w:r>
                      </w:p>
                    </w:tc>
                  </w:tr>
                  <w:tr w:rsidR="005653F0" w:rsidRPr="00745EEE" w:rsidTr="00C277F5">
                    <w:trPr>
                      <w:trHeight w:val="340"/>
                    </w:trPr>
                    <w:tc>
                      <w:tcPr>
                        <w:tcW w:w="2130" w:type="dxa"/>
                        <w:vAlign w:val="center"/>
                      </w:tcPr>
                      <w:p w:rsidR="005653F0" w:rsidRPr="005D397D" w:rsidRDefault="005653F0" w:rsidP="00C277F5">
                        <w:pPr>
                          <w:pStyle w:val="TM3"/>
                        </w:pPr>
                        <w:r>
                          <w:t xml:space="preserve">CS </w:t>
                        </w:r>
                        <w:proofErr w:type="spellStart"/>
                        <w:r>
                          <w:t>calculé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1265" w:type="dxa"/>
                        <w:vAlign w:val="center"/>
                      </w:tcPr>
                      <w:p w:rsidR="005653F0" w:rsidRPr="005D397D" w:rsidRDefault="005653F0" w:rsidP="00C277F5">
                        <w:pPr>
                          <w:pStyle w:val="TM3"/>
                        </w:pPr>
                        <w:r>
                          <w:t>8.0822e+009</w:t>
                        </w:r>
                      </w:p>
                    </w:tc>
                  </w:tr>
                  <w:tr w:rsidR="005653F0" w:rsidRPr="00745EEE" w:rsidTr="00C277F5">
                    <w:trPr>
                      <w:trHeight w:val="352"/>
                    </w:trPr>
                    <w:tc>
                      <w:tcPr>
                        <w:tcW w:w="2130" w:type="dxa"/>
                        <w:vAlign w:val="center"/>
                      </w:tcPr>
                      <w:p w:rsidR="005653F0" w:rsidRPr="005D397D" w:rsidRDefault="005653F0" w:rsidP="00C277F5">
                        <w:pPr>
                          <w:pStyle w:val="TM3"/>
                        </w:pPr>
                        <w:r>
                          <w:t xml:space="preserve">CS </w:t>
                        </w:r>
                        <w:proofErr w:type="spellStart"/>
                        <w:r>
                          <w:t>désiré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1265" w:type="dxa"/>
                        <w:vAlign w:val="center"/>
                      </w:tcPr>
                      <w:p w:rsidR="005653F0" w:rsidRPr="005D397D" w:rsidRDefault="005653F0" w:rsidP="00C277F5">
                        <w:pPr>
                          <w:pStyle w:val="TM3"/>
                        </w:pPr>
                        <w:r>
                          <w:t>2</w:t>
                        </w:r>
                      </w:p>
                    </w:tc>
                  </w:tr>
                </w:tbl>
                <w:p w:rsidR="005653F0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sz w:val="20"/>
                      <w:szCs w:val="20"/>
                    </w:rPr>
                  </w:pPr>
                </w:p>
                <w:p w:rsidR="005653F0" w:rsidRPr="00577134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</w:tr>
            <w:tr w:rsidR="005653F0" w:rsidRPr="000841BF" w:rsidTr="00C277F5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:rsidR="005653F0" w:rsidRPr="000F054F" w:rsidRDefault="005653F0" w:rsidP="00C277F5">
                  <w:pPr>
                    <w:rPr>
                      <w:b w:val="0"/>
                    </w:rPr>
                  </w:pPr>
                  <w:r>
                    <w:rPr>
                      <w:rStyle w:val="lev"/>
                      <w:b/>
                    </w:rPr>
                    <w:t xml:space="preserve">Forces </w:t>
                  </w:r>
                  <w:proofErr w:type="spellStart"/>
                  <w:r>
                    <w:rPr>
                      <w:rStyle w:val="lev"/>
                      <w:b/>
                    </w:rPr>
                    <w:t>dans</w:t>
                  </w:r>
                  <w:proofErr w:type="spellEnd"/>
                  <w:r>
                    <w:rPr>
                      <w:rStyle w:val="lev"/>
                      <w:b/>
                    </w:rPr>
                    <w:t xml:space="preserve"> les </w:t>
                  </w:r>
                  <w:proofErr w:type="spellStart"/>
                  <w:r>
                    <w:rPr>
                      <w:rStyle w:val="lev"/>
                      <w:b/>
                    </w:rPr>
                    <w:t>connecteurs</w:t>
                  </w:r>
                  <w:proofErr w:type="spellEnd"/>
                </w:p>
                <w:tbl>
                  <w:tblPr>
                    <w:tblStyle w:val="Grilledutableau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5653F0" w:rsidTr="00C277F5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Résultante</w:t>
                        </w:r>
                        <w:proofErr w:type="spellEnd"/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axiale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-1.8626e-009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1.8626e-009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de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cisaillement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8.6082e-008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2.6888e-007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2.8233e-007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P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  <w:t>Moment de torsion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-5.9039e-010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5.9039e-010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P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  <w:t>Moment de flexion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-3.5505e-009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-2.1436e-009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4.1474e-009</w:t>
                        </w:r>
                      </w:p>
                    </w:tc>
                  </w:tr>
                </w:tbl>
                <w:p w:rsidR="005653F0" w:rsidRPr="000841BF" w:rsidRDefault="005653F0" w:rsidP="00C277F5">
                  <w:pPr>
                    <w:rPr>
                      <w:rStyle w:val="lev"/>
                      <w:sz w:val="20"/>
                      <w:szCs w:val="20"/>
                    </w:rPr>
                  </w:pPr>
                </w:p>
              </w:tc>
            </w:tr>
            <w:tr w:rsidR="005653F0" w:rsidRPr="000841BF" w:rsidTr="005653F0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fr-FR" w:eastAsia="fr-FR"/>
                    </w:rPr>
                    <w:drawing>
                      <wp:inline distT="0" distB="0" distL="0" distR="0">
                        <wp:extent cx="1904365" cy="1441450"/>
                        <wp:effectExtent l="19050" t="0" r="635" b="0"/>
                        <wp:docPr id="19" name="Imag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441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53F0" w:rsidRPr="000F2729" w:rsidRDefault="005653F0" w:rsidP="00C277F5">
                  <w:pPr>
                    <w:jc w:val="center"/>
                    <w:rPr>
                      <w:rStyle w:val="lev"/>
                      <w:b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lev"/>
                      <w:b/>
                      <w:sz w:val="20"/>
                      <w:szCs w:val="20"/>
                    </w:rPr>
                    <w:t>Connecteur</w:t>
                  </w:r>
                  <w:proofErr w:type="spellEnd"/>
                  <w:r>
                    <w:rPr>
                      <w:rStyle w:val="lev"/>
                      <w:b/>
                      <w:sz w:val="20"/>
                      <w:szCs w:val="20"/>
                    </w:rPr>
                    <w:t xml:space="preserve"> d'axe-22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76"/>
                    <w:gridCol w:w="1744"/>
                  </w:tblGrid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Entités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2E61D4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Axe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 xml:space="preserve">Type de </w:t>
                        </w: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connexion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 xml:space="preserve">Avec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circlip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aucune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translation)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5653F0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b/>
                            <w:sz w:val="20"/>
                            <w:szCs w:val="20"/>
                            <w:lang w:val="fr-FR"/>
                          </w:rPr>
                          <w:t>Valeur de la raideur en rotation: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Unités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SI</w:t>
                        </w:r>
                      </w:p>
                    </w:tc>
                  </w:tr>
                </w:tbl>
                <w:p w:rsidR="005653F0" w:rsidRPr="00577134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tbl>
                  <w:tblPr>
                    <w:tblW w:w="3395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2130"/>
                    <w:gridCol w:w="1265"/>
                  </w:tblGrid>
                  <w:tr w:rsidR="005653F0" w:rsidRPr="00745EEE" w:rsidTr="00C277F5">
                    <w:trPr>
                      <w:trHeight w:val="340"/>
                    </w:trPr>
                    <w:tc>
                      <w:tcPr>
                        <w:tcW w:w="2130" w:type="dxa"/>
                        <w:vAlign w:val="center"/>
                      </w:tcPr>
                      <w:p w:rsidR="005653F0" w:rsidRPr="00840CC7" w:rsidRDefault="005653F0" w:rsidP="00C277F5">
                        <w:pPr>
                          <w:pStyle w:val="TM3"/>
                        </w:pPr>
                        <w:proofErr w:type="spellStart"/>
                        <w:r>
                          <w:t>Contrôle</w:t>
                        </w:r>
                        <w:proofErr w:type="spellEnd"/>
                        <w:r>
                          <w:t xml:space="preserve"> des </w:t>
                        </w:r>
                        <w:proofErr w:type="spellStart"/>
                        <w:r>
                          <w:t>boulons</w:t>
                        </w:r>
                        <w:proofErr w:type="spellEnd"/>
                        <w:r w:rsidRPr="00840CC7">
                          <w:t>:</w:t>
                        </w:r>
                      </w:p>
                    </w:tc>
                    <w:tc>
                      <w:tcPr>
                        <w:tcW w:w="1265" w:type="dxa"/>
                        <w:vAlign w:val="center"/>
                      </w:tcPr>
                      <w:p w:rsidR="005653F0" w:rsidRPr="005D397D" w:rsidRDefault="005653F0" w:rsidP="00C277F5">
                        <w:pPr>
                          <w:pStyle w:val="TM3"/>
                        </w:pPr>
                        <w:r>
                          <w:t>OK</w:t>
                        </w:r>
                      </w:p>
                    </w:tc>
                  </w:tr>
                  <w:tr w:rsidR="005653F0" w:rsidRPr="00745EEE" w:rsidTr="00C277F5">
                    <w:trPr>
                      <w:trHeight w:val="340"/>
                    </w:trPr>
                    <w:tc>
                      <w:tcPr>
                        <w:tcW w:w="2130" w:type="dxa"/>
                        <w:vAlign w:val="center"/>
                      </w:tcPr>
                      <w:p w:rsidR="005653F0" w:rsidRPr="005D397D" w:rsidRDefault="005653F0" w:rsidP="00C277F5">
                        <w:pPr>
                          <w:pStyle w:val="TM3"/>
                        </w:pPr>
                        <w:r>
                          <w:t xml:space="preserve">CS </w:t>
                        </w:r>
                        <w:proofErr w:type="spellStart"/>
                        <w:r>
                          <w:t>calculé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1265" w:type="dxa"/>
                        <w:vAlign w:val="center"/>
                      </w:tcPr>
                      <w:p w:rsidR="005653F0" w:rsidRPr="005D397D" w:rsidRDefault="005653F0" w:rsidP="00C277F5">
                        <w:pPr>
                          <w:pStyle w:val="TM3"/>
                        </w:pPr>
                        <w:r>
                          <w:t>1.08463e+020</w:t>
                        </w:r>
                      </w:p>
                    </w:tc>
                  </w:tr>
                  <w:tr w:rsidR="005653F0" w:rsidRPr="00745EEE" w:rsidTr="00C277F5">
                    <w:trPr>
                      <w:trHeight w:val="352"/>
                    </w:trPr>
                    <w:tc>
                      <w:tcPr>
                        <w:tcW w:w="2130" w:type="dxa"/>
                        <w:vAlign w:val="center"/>
                      </w:tcPr>
                      <w:p w:rsidR="005653F0" w:rsidRPr="005D397D" w:rsidRDefault="005653F0" w:rsidP="00C277F5">
                        <w:pPr>
                          <w:pStyle w:val="TM3"/>
                        </w:pPr>
                        <w:r>
                          <w:t xml:space="preserve">CS </w:t>
                        </w:r>
                        <w:proofErr w:type="spellStart"/>
                        <w:r>
                          <w:t>désiré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1265" w:type="dxa"/>
                        <w:vAlign w:val="center"/>
                      </w:tcPr>
                      <w:p w:rsidR="005653F0" w:rsidRPr="005D397D" w:rsidRDefault="005653F0" w:rsidP="00C277F5">
                        <w:pPr>
                          <w:pStyle w:val="TM3"/>
                        </w:pPr>
                        <w:r>
                          <w:t>2</w:t>
                        </w:r>
                      </w:p>
                    </w:tc>
                  </w:tr>
                </w:tbl>
                <w:p w:rsidR="005653F0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sz w:val="20"/>
                      <w:szCs w:val="20"/>
                    </w:rPr>
                  </w:pPr>
                </w:p>
                <w:p w:rsidR="005653F0" w:rsidRPr="00577134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</w:tr>
            <w:tr w:rsidR="005653F0" w:rsidRPr="000841BF" w:rsidTr="00C277F5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:rsidR="005653F0" w:rsidRPr="000F054F" w:rsidRDefault="005653F0" w:rsidP="00C277F5">
                  <w:pPr>
                    <w:rPr>
                      <w:b w:val="0"/>
                    </w:rPr>
                  </w:pPr>
                  <w:r>
                    <w:rPr>
                      <w:rStyle w:val="lev"/>
                      <w:b/>
                    </w:rPr>
                    <w:t xml:space="preserve">Forces </w:t>
                  </w:r>
                  <w:proofErr w:type="spellStart"/>
                  <w:r>
                    <w:rPr>
                      <w:rStyle w:val="lev"/>
                      <w:b/>
                    </w:rPr>
                    <w:t>dans</w:t>
                  </w:r>
                  <w:proofErr w:type="spellEnd"/>
                  <w:r>
                    <w:rPr>
                      <w:rStyle w:val="lev"/>
                      <w:b/>
                    </w:rPr>
                    <w:t xml:space="preserve"> les </w:t>
                  </w:r>
                  <w:proofErr w:type="spellStart"/>
                  <w:r>
                    <w:rPr>
                      <w:rStyle w:val="lev"/>
                      <w:b/>
                    </w:rPr>
                    <w:t>connecteurs</w:t>
                  </w:r>
                  <w:proofErr w:type="spellEnd"/>
                </w:p>
                <w:tbl>
                  <w:tblPr>
                    <w:tblStyle w:val="Grilledutableau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5653F0" w:rsidTr="00C277F5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Résultante</w:t>
                        </w:r>
                        <w:proofErr w:type="spellEnd"/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axiale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de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cisaillement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7.3924e-009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-8.1636e-008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8.197e-008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P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  <w:t>Moment de torsion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-5.9039e-010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-5.9039e-010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P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  <w:t>Moment de flexion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9.0102e-010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-3.7677e-009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3.874e-009</w:t>
                        </w:r>
                      </w:p>
                    </w:tc>
                  </w:tr>
                </w:tbl>
                <w:p w:rsidR="005653F0" w:rsidRPr="000841BF" w:rsidRDefault="005653F0" w:rsidP="00C277F5">
                  <w:pPr>
                    <w:rPr>
                      <w:rStyle w:val="lev"/>
                      <w:sz w:val="20"/>
                      <w:szCs w:val="20"/>
                    </w:rPr>
                  </w:pPr>
                </w:p>
              </w:tc>
            </w:tr>
            <w:tr w:rsidR="005653F0" w:rsidRPr="000841BF" w:rsidTr="005653F0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fr-FR" w:eastAsia="fr-FR"/>
                    </w:rPr>
                    <w:drawing>
                      <wp:inline distT="0" distB="0" distL="0" distR="0">
                        <wp:extent cx="1904365" cy="1441450"/>
                        <wp:effectExtent l="19050" t="0" r="635" b="0"/>
                        <wp:docPr id="20" name="Imag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441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53F0" w:rsidRPr="000F2729" w:rsidRDefault="005653F0" w:rsidP="00C277F5">
                  <w:pPr>
                    <w:jc w:val="center"/>
                    <w:rPr>
                      <w:rStyle w:val="lev"/>
                      <w:b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lev"/>
                      <w:b/>
                      <w:sz w:val="20"/>
                      <w:szCs w:val="20"/>
                    </w:rPr>
                    <w:t>Connecteur</w:t>
                  </w:r>
                  <w:proofErr w:type="spellEnd"/>
                  <w:r>
                    <w:rPr>
                      <w:rStyle w:val="lev"/>
                      <w:b/>
                      <w:sz w:val="20"/>
                      <w:szCs w:val="20"/>
                    </w:rPr>
                    <w:t xml:space="preserve"> de type palier-17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76"/>
                    <w:gridCol w:w="1744"/>
                  </w:tblGrid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Entités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2E61D4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Palier</w:t>
                        </w:r>
                        <w:proofErr w:type="spellEnd"/>
                      </w:p>
                    </w:tc>
                  </w:tr>
                </w:tbl>
                <w:p w:rsidR="005653F0" w:rsidRPr="00577134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p w:rsidR="005653F0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sz w:val="20"/>
                      <w:szCs w:val="20"/>
                    </w:rPr>
                  </w:pPr>
                </w:p>
                <w:p w:rsidR="005653F0" w:rsidRPr="00577134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>Aucune</w:t>
                  </w:r>
                  <w:proofErr w:type="spellEnd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>donnée</w:t>
                  </w:r>
                  <w:proofErr w:type="spellEnd"/>
                </w:p>
              </w:tc>
            </w:tr>
            <w:tr w:rsidR="005653F0" w:rsidRPr="000841BF" w:rsidTr="00C277F5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:rsidR="005653F0" w:rsidRPr="000F054F" w:rsidRDefault="005653F0" w:rsidP="00C277F5">
                  <w:pPr>
                    <w:rPr>
                      <w:b w:val="0"/>
                    </w:rPr>
                  </w:pPr>
                  <w:r>
                    <w:rPr>
                      <w:rStyle w:val="lev"/>
                      <w:b/>
                    </w:rPr>
                    <w:t xml:space="preserve">Forces </w:t>
                  </w:r>
                  <w:proofErr w:type="spellStart"/>
                  <w:r>
                    <w:rPr>
                      <w:rStyle w:val="lev"/>
                      <w:b/>
                    </w:rPr>
                    <w:t>dans</w:t>
                  </w:r>
                  <w:proofErr w:type="spellEnd"/>
                  <w:r>
                    <w:rPr>
                      <w:rStyle w:val="lev"/>
                      <w:b/>
                    </w:rPr>
                    <w:t xml:space="preserve"> les </w:t>
                  </w:r>
                  <w:proofErr w:type="spellStart"/>
                  <w:r>
                    <w:rPr>
                      <w:rStyle w:val="lev"/>
                      <w:b/>
                    </w:rPr>
                    <w:t>connecteurs</w:t>
                  </w:r>
                  <w:proofErr w:type="spellEnd"/>
                </w:p>
                <w:tbl>
                  <w:tblPr>
                    <w:tblStyle w:val="Grilledutableau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5653F0" w:rsidTr="00C277F5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Résultante</w:t>
                        </w:r>
                        <w:proofErr w:type="spellEnd"/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axiale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-0.55381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-0.55381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de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cisaillement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-2006.1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1381.2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2435.6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P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  <w:t>Moment de flexion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-0.013811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-0.020058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0.024353</w:t>
                        </w:r>
                      </w:p>
                    </w:tc>
                  </w:tr>
                </w:tbl>
                <w:p w:rsidR="005653F0" w:rsidRPr="000841BF" w:rsidRDefault="005653F0" w:rsidP="00C277F5">
                  <w:pPr>
                    <w:rPr>
                      <w:rStyle w:val="lev"/>
                      <w:sz w:val="20"/>
                      <w:szCs w:val="20"/>
                    </w:rPr>
                  </w:pPr>
                </w:p>
              </w:tc>
            </w:tr>
            <w:tr w:rsidR="005653F0" w:rsidRPr="000841BF" w:rsidTr="005653F0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fr-FR" w:eastAsia="fr-FR"/>
                    </w:rPr>
                    <w:lastRenderedPageBreak/>
                    <w:drawing>
                      <wp:inline distT="0" distB="0" distL="0" distR="0">
                        <wp:extent cx="1904365" cy="1441450"/>
                        <wp:effectExtent l="19050" t="0" r="635" b="0"/>
                        <wp:docPr id="21" name="Imag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441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53F0" w:rsidRPr="000F2729" w:rsidRDefault="005653F0" w:rsidP="00C277F5">
                  <w:pPr>
                    <w:jc w:val="center"/>
                    <w:rPr>
                      <w:rStyle w:val="lev"/>
                      <w:b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lev"/>
                      <w:b/>
                      <w:sz w:val="20"/>
                      <w:szCs w:val="20"/>
                    </w:rPr>
                    <w:t>Connecteur</w:t>
                  </w:r>
                  <w:proofErr w:type="spellEnd"/>
                  <w:r>
                    <w:rPr>
                      <w:rStyle w:val="lev"/>
                      <w:b/>
                      <w:sz w:val="20"/>
                      <w:szCs w:val="20"/>
                    </w:rPr>
                    <w:t xml:space="preserve"> de type palier-18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76"/>
                    <w:gridCol w:w="1744"/>
                  </w:tblGrid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Entités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2E61D4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Palier</w:t>
                        </w:r>
                        <w:proofErr w:type="spellEnd"/>
                      </w:p>
                    </w:tc>
                  </w:tr>
                </w:tbl>
                <w:p w:rsidR="005653F0" w:rsidRPr="00577134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p w:rsidR="005653F0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sz w:val="20"/>
                      <w:szCs w:val="20"/>
                    </w:rPr>
                  </w:pPr>
                </w:p>
                <w:p w:rsidR="005653F0" w:rsidRPr="00577134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>Aucune</w:t>
                  </w:r>
                  <w:proofErr w:type="spellEnd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>donnée</w:t>
                  </w:r>
                  <w:proofErr w:type="spellEnd"/>
                </w:p>
              </w:tc>
            </w:tr>
            <w:tr w:rsidR="005653F0" w:rsidRPr="000841BF" w:rsidTr="00C277F5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:rsidR="005653F0" w:rsidRPr="000F054F" w:rsidRDefault="005653F0" w:rsidP="00C277F5">
                  <w:pPr>
                    <w:rPr>
                      <w:b w:val="0"/>
                    </w:rPr>
                  </w:pPr>
                  <w:r>
                    <w:rPr>
                      <w:rStyle w:val="lev"/>
                      <w:b/>
                    </w:rPr>
                    <w:t xml:space="preserve">Forces </w:t>
                  </w:r>
                  <w:proofErr w:type="spellStart"/>
                  <w:r>
                    <w:rPr>
                      <w:rStyle w:val="lev"/>
                      <w:b/>
                    </w:rPr>
                    <w:t>dans</w:t>
                  </w:r>
                  <w:proofErr w:type="spellEnd"/>
                  <w:r>
                    <w:rPr>
                      <w:rStyle w:val="lev"/>
                      <w:b/>
                    </w:rPr>
                    <w:t xml:space="preserve"> les </w:t>
                  </w:r>
                  <w:proofErr w:type="spellStart"/>
                  <w:r>
                    <w:rPr>
                      <w:rStyle w:val="lev"/>
                      <w:b/>
                    </w:rPr>
                    <w:t>connecteurs</w:t>
                  </w:r>
                  <w:proofErr w:type="spellEnd"/>
                </w:p>
                <w:tbl>
                  <w:tblPr>
                    <w:tblStyle w:val="Grilledutableau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5653F0" w:rsidTr="00C277F5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Résultante</w:t>
                        </w:r>
                        <w:proofErr w:type="spellEnd"/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axiale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-0.16551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-0.16551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de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cisaillement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1560.7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-557.08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1657.2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P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  <w:t>Moment de flexion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0.0055701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0.015605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0.01657</w:t>
                        </w:r>
                      </w:p>
                    </w:tc>
                  </w:tr>
                </w:tbl>
                <w:p w:rsidR="005653F0" w:rsidRPr="000841BF" w:rsidRDefault="005653F0" w:rsidP="00C277F5">
                  <w:pPr>
                    <w:rPr>
                      <w:rStyle w:val="lev"/>
                      <w:sz w:val="20"/>
                      <w:szCs w:val="20"/>
                    </w:rPr>
                  </w:pPr>
                </w:p>
              </w:tc>
            </w:tr>
            <w:tr w:rsidR="005653F0" w:rsidRPr="000841BF" w:rsidTr="005653F0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fr-FR" w:eastAsia="fr-FR"/>
                    </w:rPr>
                    <w:drawing>
                      <wp:inline distT="0" distB="0" distL="0" distR="0">
                        <wp:extent cx="1904365" cy="1441450"/>
                        <wp:effectExtent l="19050" t="0" r="635" b="0"/>
                        <wp:docPr id="22" name="Imag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441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53F0" w:rsidRPr="000F2729" w:rsidRDefault="005653F0" w:rsidP="00C277F5">
                  <w:pPr>
                    <w:jc w:val="center"/>
                    <w:rPr>
                      <w:rStyle w:val="lev"/>
                      <w:b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lev"/>
                      <w:b/>
                      <w:sz w:val="20"/>
                      <w:szCs w:val="20"/>
                    </w:rPr>
                    <w:t>Connecteur</w:t>
                  </w:r>
                  <w:proofErr w:type="spellEnd"/>
                  <w:r>
                    <w:rPr>
                      <w:rStyle w:val="lev"/>
                      <w:b/>
                      <w:sz w:val="20"/>
                      <w:szCs w:val="20"/>
                    </w:rPr>
                    <w:t xml:space="preserve"> de type palier-19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76"/>
                    <w:gridCol w:w="1744"/>
                  </w:tblGrid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Entités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2E61D4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Palier</w:t>
                        </w:r>
                        <w:proofErr w:type="spellEnd"/>
                      </w:p>
                    </w:tc>
                  </w:tr>
                </w:tbl>
                <w:p w:rsidR="005653F0" w:rsidRPr="00577134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p w:rsidR="005653F0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sz w:val="20"/>
                      <w:szCs w:val="20"/>
                    </w:rPr>
                  </w:pPr>
                </w:p>
                <w:p w:rsidR="005653F0" w:rsidRPr="00577134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>Aucune</w:t>
                  </w:r>
                  <w:proofErr w:type="spellEnd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>donnée</w:t>
                  </w:r>
                  <w:proofErr w:type="spellEnd"/>
                </w:p>
              </w:tc>
            </w:tr>
            <w:tr w:rsidR="005653F0" w:rsidRPr="000841BF" w:rsidTr="00C277F5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:rsidR="005653F0" w:rsidRPr="000F054F" w:rsidRDefault="005653F0" w:rsidP="00C277F5">
                  <w:pPr>
                    <w:rPr>
                      <w:b w:val="0"/>
                    </w:rPr>
                  </w:pPr>
                  <w:r>
                    <w:rPr>
                      <w:rStyle w:val="lev"/>
                      <w:b/>
                    </w:rPr>
                    <w:t xml:space="preserve">Forces </w:t>
                  </w:r>
                  <w:proofErr w:type="spellStart"/>
                  <w:r>
                    <w:rPr>
                      <w:rStyle w:val="lev"/>
                      <w:b/>
                    </w:rPr>
                    <w:t>dans</w:t>
                  </w:r>
                  <w:proofErr w:type="spellEnd"/>
                  <w:r>
                    <w:rPr>
                      <w:rStyle w:val="lev"/>
                      <w:b/>
                    </w:rPr>
                    <w:t xml:space="preserve"> les </w:t>
                  </w:r>
                  <w:proofErr w:type="spellStart"/>
                  <w:r>
                    <w:rPr>
                      <w:rStyle w:val="lev"/>
                      <w:b/>
                    </w:rPr>
                    <w:t>connecteurs</w:t>
                  </w:r>
                  <w:proofErr w:type="spellEnd"/>
                </w:p>
                <w:tbl>
                  <w:tblPr>
                    <w:tblStyle w:val="Grilledutableau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5653F0" w:rsidTr="00C277F5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Résultante</w:t>
                        </w:r>
                        <w:proofErr w:type="spellEnd"/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axiale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de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cisaillement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P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  <w:t>Moment de flexion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5653F0" w:rsidRPr="000841BF" w:rsidRDefault="005653F0" w:rsidP="00C277F5">
                  <w:pPr>
                    <w:rPr>
                      <w:rStyle w:val="lev"/>
                      <w:sz w:val="20"/>
                      <w:szCs w:val="20"/>
                    </w:rPr>
                  </w:pPr>
                </w:p>
              </w:tc>
            </w:tr>
            <w:tr w:rsidR="005653F0" w:rsidRPr="000841BF" w:rsidTr="005653F0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fr-FR" w:eastAsia="fr-FR"/>
                    </w:rPr>
                    <w:drawing>
                      <wp:inline distT="0" distB="0" distL="0" distR="0">
                        <wp:extent cx="1904365" cy="1441450"/>
                        <wp:effectExtent l="19050" t="0" r="635" b="0"/>
                        <wp:docPr id="23" name="Imag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441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53F0" w:rsidRPr="000F2729" w:rsidRDefault="005653F0" w:rsidP="00C277F5">
                  <w:pPr>
                    <w:jc w:val="center"/>
                    <w:rPr>
                      <w:rStyle w:val="lev"/>
                      <w:b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lev"/>
                      <w:b/>
                      <w:sz w:val="20"/>
                      <w:szCs w:val="20"/>
                    </w:rPr>
                    <w:t>Connecteur</w:t>
                  </w:r>
                  <w:proofErr w:type="spellEnd"/>
                  <w:r>
                    <w:rPr>
                      <w:rStyle w:val="lev"/>
                      <w:b/>
                      <w:sz w:val="20"/>
                      <w:szCs w:val="20"/>
                    </w:rPr>
                    <w:t xml:space="preserve"> de type palier-20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76"/>
                    <w:gridCol w:w="1744"/>
                  </w:tblGrid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Entités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2E61D4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Palier</w:t>
                        </w:r>
                        <w:proofErr w:type="spellEnd"/>
                      </w:p>
                    </w:tc>
                  </w:tr>
                </w:tbl>
                <w:p w:rsidR="005653F0" w:rsidRPr="00577134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p w:rsidR="005653F0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sz w:val="20"/>
                      <w:szCs w:val="20"/>
                    </w:rPr>
                  </w:pPr>
                </w:p>
                <w:p w:rsidR="005653F0" w:rsidRPr="00577134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>Aucune</w:t>
                  </w:r>
                  <w:proofErr w:type="spellEnd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>donnée</w:t>
                  </w:r>
                  <w:proofErr w:type="spellEnd"/>
                </w:p>
              </w:tc>
            </w:tr>
            <w:tr w:rsidR="005653F0" w:rsidRPr="000841BF" w:rsidTr="00C277F5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:rsidR="005653F0" w:rsidRPr="000F054F" w:rsidRDefault="005653F0" w:rsidP="00C277F5">
                  <w:pPr>
                    <w:rPr>
                      <w:b w:val="0"/>
                    </w:rPr>
                  </w:pPr>
                  <w:r>
                    <w:rPr>
                      <w:rStyle w:val="lev"/>
                      <w:b/>
                    </w:rPr>
                    <w:t xml:space="preserve">Forces </w:t>
                  </w:r>
                  <w:proofErr w:type="spellStart"/>
                  <w:r>
                    <w:rPr>
                      <w:rStyle w:val="lev"/>
                      <w:b/>
                    </w:rPr>
                    <w:t>dans</w:t>
                  </w:r>
                  <w:proofErr w:type="spellEnd"/>
                  <w:r>
                    <w:rPr>
                      <w:rStyle w:val="lev"/>
                      <w:b/>
                    </w:rPr>
                    <w:t xml:space="preserve"> les </w:t>
                  </w:r>
                  <w:proofErr w:type="spellStart"/>
                  <w:r>
                    <w:rPr>
                      <w:rStyle w:val="lev"/>
                      <w:b/>
                    </w:rPr>
                    <w:t>connecteurs</w:t>
                  </w:r>
                  <w:proofErr w:type="spellEnd"/>
                </w:p>
                <w:tbl>
                  <w:tblPr>
                    <w:tblStyle w:val="Grilledutableau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5653F0" w:rsidTr="00C277F5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Résultante</w:t>
                        </w:r>
                        <w:proofErr w:type="spellEnd"/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axiale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de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cisaillement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P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  <w:t>Moment de flexion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5653F0" w:rsidRPr="000841BF" w:rsidRDefault="005653F0" w:rsidP="00C277F5">
                  <w:pPr>
                    <w:rPr>
                      <w:rStyle w:val="lev"/>
                      <w:sz w:val="20"/>
                      <w:szCs w:val="20"/>
                    </w:rPr>
                  </w:pPr>
                </w:p>
              </w:tc>
            </w:tr>
            <w:tr w:rsidR="005653F0" w:rsidRPr="000841BF" w:rsidTr="005653F0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fr-FR" w:eastAsia="fr-FR"/>
                    </w:rPr>
                    <w:lastRenderedPageBreak/>
                    <w:drawing>
                      <wp:inline distT="0" distB="0" distL="0" distR="0">
                        <wp:extent cx="1904365" cy="1441450"/>
                        <wp:effectExtent l="19050" t="0" r="635" b="0"/>
                        <wp:docPr id="24" name="Imag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441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53F0" w:rsidRPr="000F2729" w:rsidRDefault="005653F0" w:rsidP="00C277F5">
                  <w:pPr>
                    <w:jc w:val="center"/>
                    <w:rPr>
                      <w:rStyle w:val="lev"/>
                      <w:b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lev"/>
                      <w:b/>
                      <w:sz w:val="20"/>
                      <w:szCs w:val="20"/>
                    </w:rPr>
                    <w:t>Connecteur</w:t>
                  </w:r>
                  <w:proofErr w:type="spellEnd"/>
                  <w:r>
                    <w:rPr>
                      <w:rStyle w:val="lev"/>
                      <w:b/>
                      <w:sz w:val="20"/>
                      <w:szCs w:val="20"/>
                    </w:rPr>
                    <w:t xml:space="preserve"> de type palier-21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76"/>
                    <w:gridCol w:w="1744"/>
                  </w:tblGrid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Entités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2E61D4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Palier</w:t>
                        </w:r>
                        <w:proofErr w:type="spellEnd"/>
                      </w:p>
                    </w:tc>
                  </w:tr>
                </w:tbl>
                <w:p w:rsidR="005653F0" w:rsidRPr="00577134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p w:rsidR="005653F0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sz w:val="20"/>
                      <w:szCs w:val="20"/>
                    </w:rPr>
                  </w:pPr>
                </w:p>
                <w:p w:rsidR="005653F0" w:rsidRPr="00577134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>Aucune</w:t>
                  </w:r>
                  <w:proofErr w:type="spellEnd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>donnée</w:t>
                  </w:r>
                  <w:proofErr w:type="spellEnd"/>
                </w:p>
              </w:tc>
            </w:tr>
            <w:tr w:rsidR="005653F0" w:rsidRPr="000841BF" w:rsidTr="00C277F5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:rsidR="005653F0" w:rsidRPr="000F054F" w:rsidRDefault="005653F0" w:rsidP="00C277F5">
                  <w:pPr>
                    <w:rPr>
                      <w:b w:val="0"/>
                    </w:rPr>
                  </w:pPr>
                  <w:r>
                    <w:rPr>
                      <w:rStyle w:val="lev"/>
                      <w:b/>
                    </w:rPr>
                    <w:t xml:space="preserve">Forces </w:t>
                  </w:r>
                  <w:proofErr w:type="spellStart"/>
                  <w:r>
                    <w:rPr>
                      <w:rStyle w:val="lev"/>
                      <w:b/>
                    </w:rPr>
                    <w:t>dans</w:t>
                  </w:r>
                  <w:proofErr w:type="spellEnd"/>
                  <w:r>
                    <w:rPr>
                      <w:rStyle w:val="lev"/>
                      <w:b/>
                    </w:rPr>
                    <w:t xml:space="preserve"> les </w:t>
                  </w:r>
                  <w:proofErr w:type="spellStart"/>
                  <w:r>
                    <w:rPr>
                      <w:rStyle w:val="lev"/>
                      <w:b/>
                    </w:rPr>
                    <w:t>connecteurs</w:t>
                  </w:r>
                  <w:proofErr w:type="spellEnd"/>
                </w:p>
                <w:tbl>
                  <w:tblPr>
                    <w:tblStyle w:val="Grilledutableau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5653F0" w:rsidTr="00C277F5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Résultante</w:t>
                        </w:r>
                        <w:proofErr w:type="spellEnd"/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axiale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0.49491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-0.49491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de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cisaillement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1455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574.69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1564.4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P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  <w:t>Moment de flexion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0.0057461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-0.014548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0.015641</w:t>
                        </w:r>
                      </w:p>
                    </w:tc>
                  </w:tr>
                </w:tbl>
                <w:p w:rsidR="005653F0" w:rsidRPr="000841BF" w:rsidRDefault="005653F0" w:rsidP="00C277F5">
                  <w:pPr>
                    <w:rPr>
                      <w:rStyle w:val="lev"/>
                      <w:sz w:val="20"/>
                      <w:szCs w:val="20"/>
                    </w:rPr>
                  </w:pPr>
                </w:p>
              </w:tc>
            </w:tr>
            <w:tr w:rsidR="005653F0" w:rsidRPr="000841BF" w:rsidTr="005653F0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fr-FR" w:eastAsia="fr-FR"/>
                    </w:rPr>
                    <w:drawing>
                      <wp:inline distT="0" distB="0" distL="0" distR="0">
                        <wp:extent cx="1904365" cy="1441450"/>
                        <wp:effectExtent l="19050" t="0" r="635" b="0"/>
                        <wp:docPr id="25" name="Image 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441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53F0" w:rsidRPr="000F2729" w:rsidRDefault="005653F0" w:rsidP="00C277F5">
                  <w:pPr>
                    <w:jc w:val="center"/>
                    <w:rPr>
                      <w:rStyle w:val="lev"/>
                      <w:b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lev"/>
                      <w:b/>
                      <w:sz w:val="20"/>
                      <w:szCs w:val="20"/>
                    </w:rPr>
                    <w:t>Connecteur</w:t>
                  </w:r>
                  <w:proofErr w:type="spellEnd"/>
                  <w:r>
                    <w:rPr>
                      <w:rStyle w:val="lev"/>
                      <w:b/>
                      <w:sz w:val="20"/>
                      <w:szCs w:val="20"/>
                    </w:rPr>
                    <w:t xml:space="preserve"> de type palier-22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76"/>
                    <w:gridCol w:w="1744"/>
                  </w:tblGrid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Entités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2E61D4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Palier</w:t>
                        </w:r>
                        <w:proofErr w:type="spellEnd"/>
                      </w:p>
                    </w:tc>
                  </w:tr>
                </w:tbl>
                <w:p w:rsidR="005653F0" w:rsidRPr="00577134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p w:rsidR="005653F0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sz w:val="20"/>
                      <w:szCs w:val="20"/>
                    </w:rPr>
                  </w:pPr>
                </w:p>
                <w:p w:rsidR="005653F0" w:rsidRPr="00577134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>Aucune</w:t>
                  </w:r>
                  <w:proofErr w:type="spellEnd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>donnée</w:t>
                  </w:r>
                  <w:proofErr w:type="spellEnd"/>
                </w:p>
              </w:tc>
            </w:tr>
            <w:tr w:rsidR="005653F0" w:rsidRPr="000841BF" w:rsidTr="00C277F5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:rsidR="005653F0" w:rsidRPr="000F054F" w:rsidRDefault="005653F0" w:rsidP="00C277F5">
                  <w:pPr>
                    <w:rPr>
                      <w:b w:val="0"/>
                    </w:rPr>
                  </w:pPr>
                  <w:r>
                    <w:rPr>
                      <w:rStyle w:val="lev"/>
                      <w:b/>
                    </w:rPr>
                    <w:t xml:space="preserve">Forces </w:t>
                  </w:r>
                  <w:proofErr w:type="spellStart"/>
                  <w:r>
                    <w:rPr>
                      <w:rStyle w:val="lev"/>
                      <w:b/>
                    </w:rPr>
                    <w:t>dans</w:t>
                  </w:r>
                  <w:proofErr w:type="spellEnd"/>
                  <w:r>
                    <w:rPr>
                      <w:rStyle w:val="lev"/>
                      <w:b/>
                    </w:rPr>
                    <w:t xml:space="preserve"> les </w:t>
                  </w:r>
                  <w:proofErr w:type="spellStart"/>
                  <w:r>
                    <w:rPr>
                      <w:rStyle w:val="lev"/>
                      <w:b/>
                    </w:rPr>
                    <w:t>connecteurs</w:t>
                  </w:r>
                  <w:proofErr w:type="spellEnd"/>
                </w:p>
                <w:tbl>
                  <w:tblPr>
                    <w:tblStyle w:val="Grilledutableau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5653F0" w:rsidTr="00C277F5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Résultante</w:t>
                        </w:r>
                        <w:proofErr w:type="spellEnd"/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axiale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-0.030422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0.030422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de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cisaillement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-1313.3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3.4639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1313.3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P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  <w:t>Moment de flexion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3.4634e-005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0.013131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0.013131</w:t>
                        </w:r>
                      </w:p>
                    </w:tc>
                  </w:tr>
                </w:tbl>
                <w:p w:rsidR="005653F0" w:rsidRPr="000841BF" w:rsidRDefault="005653F0" w:rsidP="00C277F5">
                  <w:pPr>
                    <w:rPr>
                      <w:rStyle w:val="lev"/>
                      <w:sz w:val="20"/>
                      <w:szCs w:val="20"/>
                    </w:rPr>
                  </w:pPr>
                </w:p>
              </w:tc>
            </w:tr>
            <w:tr w:rsidR="005653F0" w:rsidRPr="000841BF" w:rsidTr="005653F0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fr-FR" w:eastAsia="fr-FR"/>
                    </w:rPr>
                    <w:drawing>
                      <wp:inline distT="0" distB="0" distL="0" distR="0">
                        <wp:extent cx="1904365" cy="1441450"/>
                        <wp:effectExtent l="19050" t="0" r="635" b="0"/>
                        <wp:docPr id="26" name="Image 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441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53F0" w:rsidRPr="000F2729" w:rsidRDefault="005653F0" w:rsidP="00C277F5">
                  <w:pPr>
                    <w:jc w:val="center"/>
                    <w:rPr>
                      <w:rStyle w:val="lev"/>
                      <w:b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lev"/>
                      <w:b/>
                      <w:sz w:val="20"/>
                      <w:szCs w:val="20"/>
                    </w:rPr>
                    <w:t>Connecteur</w:t>
                  </w:r>
                  <w:proofErr w:type="spellEnd"/>
                  <w:r>
                    <w:rPr>
                      <w:rStyle w:val="lev"/>
                      <w:b/>
                      <w:sz w:val="20"/>
                      <w:szCs w:val="20"/>
                    </w:rPr>
                    <w:t xml:space="preserve"> de type palier-23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76"/>
                    <w:gridCol w:w="1744"/>
                  </w:tblGrid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Entités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2E61D4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Palier</w:t>
                        </w:r>
                        <w:proofErr w:type="spellEnd"/>
                      </w:p>
                    </w:tc>
                  </w:tr>
                </w:tbl>
                <w:p w:rsidR="005653F0" w:rsidRPr="00577134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p w:rsidR="005653F0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sz w:val="20"/>
                      <w:szCs w:val="20"/>
                    </w:rPr>
                  </w:pPr>
                </w:p>
                <w:p w:rsidR="005653F0" w:rsidRPr="00577134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>Aucune</w:t>
                  </w:r>
                  <w:proofErr w:type="spellEnd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>donnée</w:t>
                  </w:r>
                  <w:proofErr w:type="spellEnd"/>
                </w:p>
              </w:tc>
            </w:tr>
            <w:tr w:rsidR="005653F0" w:rsidRPr="000841BF" w:rsidTr="00C277F5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:rsidR="005653F0" w:rsidRPr="000F054F" w:rsidRDefault="005653F0" w:rsidP="00C277F5">
                  <w:pPr>
                    <w:rPr>
                      <w:b w:val="0"/>
                    </w:rPr>
                  </w:pPr>
                  <w:r>
                    <w:rPr>
                      <w:rStyle w:val="lev"/>
                      <w:b/>
                    </w:rPr>
                    <w:t xml:space="preserve">Forces </w:t>
                  </w:r>
                  <w:proofErr w:type="spellStart"/>
                  <w:r>
                    <w:rPr>
                      <w:rStyle w:val="lev"/>
                      <w:b/>
                    </w:rPr>
                    <w:t>dans</w:t>
                  </w:r>
                  <w:proofErr w:type="spellEnd"/>
                  <w:r>
                    <w:rPr>
                      <w:rStyle w:val="lev"/>
                      <w:b/>
                    </w:rPr>
                    <w:t xml:space="preserve"> les </w:t>
                  </w:r>
                  <w:proofErr w:type="spellStart"/>
                  <w:r>
                    <w:rPr>
                      <w:rStyle w:val="lev"/>
                      <w:b/>
                    </w:rPr>
                    <w:t>connecteurs</w:t>
                  </w:r>
                  <w:proofErr w:type="spellEnd"/>
                </w:p>
                <w:tbl>
                  <w:tblPr>
                    <w:tblStyle w:val="Grilledutableau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5653F0" w:rsidTr="00C277F5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Résultante</w:t>
                        </w:r>
                        <w:proofErr w:type="spellEnd"/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axiale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0.58454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-0.58454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de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cisaillement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804.41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-661.13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1041.2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P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  <w:t>Moment de flexion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-0.0066104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-0.008043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0.010411</w:t>
                        </w:r>
                      </w:p>
                    </w:tc>
                  </w:tr>
                </w:tbl>
                <w:p w:rsidR="005653F0" w:rsidRPr="000841BF" w:rsidRDefault="005653F0" w:rsidP="00C277F5">
                  <w:pPr>
                    <w:rPr>
                      <w:rStyle w:val="lev"/>
                      <w:sz w:val="20"/>
                      <w:szCs w:val="20"/>
                    </w:rPr>
                  </w:pPr>
                </w:p>
              </w:tc>
            </w:tr>
            <w:tr w:rsidR="005653F0" w:rsidRPr="000841BF" w:rsidTr="005653F0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fr-FR" w:eastAsia="fr-FR"/>
                    </w:rPr>
                    <w:lastRenderedPageBreak/>
                    <w:drawing>
                      <wp:inline distT="0" distB="0" distL="0" distR="0">
                        <wp:extent cx="1904365" cy="1441450"/>
                        <wp:effectExtent l="19050" t="0" r="635" b="0"/>
                        <wp:docPr id="27" name="Image 2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441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53F0" w:rsidRPr="000F2729" w:rsidRDefault="005653F0" w:rsidP="00C277F5">
                  <w:pPr>
                    <w:jc w:val="center"/>
                    <w:rPr>
                      <w:rStyle w:val="lev"/>
                      <w:b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lev"/>
                      <w:b/>
                      <w:sz w:val="20"/>
                      <w:szCs w:val="20"/>
                    </w:rPr>
                    <w:t>Connecteur</w:t>
                  </w:r>
                  <w:proofErr w:type="spellEnd"/>
                  <w:r>
                    <w:rPr>
                      <w:rStyle w:val="lev"/>
                      <w:b/>
                      <w:sz w:val="20"/>
                      <w:szCs w:val="20"/>
                    </w:rPr>
                    <w:t xml:space="preserve"> de type palier-24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76"/>
                    <w:gridCol w:w="1744"/>
                  </w:tblGrid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Entités</w:t>
                        </w:r>
                        <w:proofErr w:type="spellEnd"/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2E61D4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Palier</w:t>
                        </w:r>
                        <w:proofErr w:type="spellEnd"/>
                      </w:p>
                    </w:tc>
                  </w:tr>
                </w:tbl>
                <w:p w:rsidR="005653F0" w:rsidRPr="00577134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p w:rsidR="005653F0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sz w:val="20"/>
                      <w:szCs w:val="20"/>
                    </w:rPr>
                  </w:pPr>
                </w:p>
                <w:p w:rsidR="005653F0" w:rsidRPr="00577134" w:rsidRDefault="005653F0" w:rsidP="00C277F5">
                  <w:pPr>
                    <w:jc w:val="center"/>
                    <w:cnfStyle w:val="00000010000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>Aucune</w:t>
                  </w:r>
                  <w:proofErr w:type="spellEnd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  <w:t>donnée</w:t>
                  </w:r>
                  <w:proofErr w:type="spellEnd"/>
                </w:p>
              </w:tc>
            </w:tr>
            <w:tr w:rsidR="005653F0" w:rsidRPr="000841BF" w:rsidTr="00C277F5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:rsidR="005653F0" w:rsidRPr="000F054F" w:rsidRDefault="005653F0" w:rsidP="00C277F5">
                  <w:pPr>
                    <w:rPr>
                      <w:b w:val="0"/>
                    </w:rPr>
                  </w:pPr>
                  <w:r>
                    <w:rPr>
                      <w:rStyle w:val="lev"/>
                      <w:b/>
                    </w:rPr>
                    <w:t xml:space="preserve">Forces </w:t>
                  </w:r>
                  <w:proofErr w:type="spellStart"/>
                  <w:r>
                    <w:rPr>
                      <w:rStyle w:val="lev"/>
                      <w:b/>
                    </w:rPr>
                    <w:t>dans</w:t>
                  </w:r>
                  <w:proofErr w:type="spellEnd"/>
                  <w:r>
                    <w:rPr>
                      <w:rStyle w:val="lev"/>
                      <w:b/>
                    </w:rPr>
                    <w:t xml:space="preserve"> les </w:t>
                  </w:r>
                  <w:proofErr w:type="spellStart"/>
                  <w:r>
                    <w:rPr>
                      <w:rStyle w:val="lev"/>
                      <w:b/>
                    </w:rPr>
                    <w:t>connecteurs</w:t>
                  </w:r>
                  <w:proofErr w:type="spellEnd"/>
                </w:p>
                <w:tbl>
                  <w:tblPr>
                    <w:tblStyle w:val="Grilledutableau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5653F0" w:rsidTr="00C277F5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Résultante</w:t>
                        </w:r>
                        <w:proofErr w:type="spellEnd"/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axiale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0.62887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Pr="00EF37BF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-0.62887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Force de </w:t>
                        </w: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cisaillement</w:t>
                        </w:r>
                        <w:proofErr w:type="spellEnd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-277.11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224.53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356.66</w:t>
                        </w:r>
                      </w:p>
                    </w:tc>
                  </w:tr>
                  <w:tr w:rsidR="005653F0" w:rsidTr="00C277F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5653F0" w:rsidRPr="005653F0" w:rsidRDefault="005653F0" w:rsidP="00C277F5">
                        <w:pPr>
                          <w:jc w:val="center"/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sz w:val="20"/>
                            <w:szCs w:val="20"/>
                            <w:lang w:val="fr-FR"/>
                          </w:rPr>
                          <w:t>Moment de flexion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0.002245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0.0027707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0.0035661</w:t>
                        </w:r>
                      </w:p>
                    </w:tc>
                  </w:tr>
                </w:tbl>
                <w:p w:rsidR="005653F0" w:rsidRPr="000841BF" w:rsidRDefault="005653F0" w:rsidP="00C277F5">
                  <w:pPr>
                    <w:rPr>
                      <w:rStyle w:val="lev"/>
                      <w:sz w:val="20"/>
                      <w:szCs w:val="20"/>
                    </w:rPr>
                  </w:pPr>
                </w:p>
              </w:tc>
            </w:tr>
          </w:tbl>
          <w:p w:rsidR="00132707" w:rsidRDefault="00132707" w:rsidP="000A7C6B"/>
        </w:tc>
      </w:tr>
    </w:tbl>
    <w:p w:rsidR="00104BD8" w:rsidRDefault="00104BD8" w:rsidP="006936A0"/>
    <w:tbl>
      <w:tblPr>
        <w:tblStyle w:val="Grilledutableau"/>
        <w:tblW w:w="0" w:type="auto"/>
        <w:tblLayout w:type="fixed"/>
        <w:tblLook w:val="04A0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5653F0" w:rsidP="005653F0">
            <w:pPr>
              <w:pStyle w:val="Titre1"/>
              <w:outlineLvl w:val="0"/>
            </w:pPr>
            <w:bookmarkStart w:id="14" w:name="_Toc379979997"/>
            <w:proofErr w:type="spellStart"/>
            <w:r>
              <w:lastRenderedPageBreak/>
              <w:t>Informations</w:t>
            </w:r>
            <w:proofErr w:type="spellEnd"/>
            <w:r>
              <w:t xml:space="preserve"> </w:t>
            </w:r>
            <w:proofErr w:type="spellStart"/>
            <w:r>
              <w:t>sur</w:t>
            </w:r>
            <w:proofErr w:type="spellEnd"/>
            <w:r>
              <w:t xml:space="preserve"> le contact</w:t>
            </w:r>
            <w:bookmarkEnd w:id="14"/>
          </w:p>
          <w:p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/>
            </w:tblPr>
            <w:tblGrid>
              <w:gridCol w:w="2620"/>
              <w:gridCol w:w="4067"/>
              <w:gridCol w:w="4067"/>
            </w:tblGrid>
            <w:tr w:rsidR="002B4DE8" w:rsidTr="00213D4E">
              <w:trPr>
                <w:cnfStyle w:val="100000000000"/>
                <w:trHeight w:val="144"/>
                <w:tblHeader/>
              </w:trPr>
              <w:tc>
                <w:tcPr>
                  <w:cnfStyle w:val="00100000000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5653F0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5653F0" w:rsidP="00C16188">
                  <w:pPr>
                    <w:jc w:val="center"/>
                    <w:cnfStyle w:val="100000000000"/>
                  </w:pPr>
                  <w:r>
                    <w:t>Image du 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5653F0" w:rsidP="00C16188">
                  <w:pPr>
                    <w:jc w:val="center"/>
                    <w:cnfStyle w:val="100000000000"/>
                  </w:pPr>
                  <w:proofErr w:type="spellStart"/>
                  <w:r>
                    <w:t>Propriétés</w:t>
                  </w:r>
                  <w:proofErr w:type="spellEnd"/>
                  <w:r>
                    <w:t xml:space="preserve"> du contact</w:t>
                  </w:r>
                </w:p>
              </w:tc>
            </w:tr>
            <w:tr w:rsidR="002B4DE8" w:rsidTr="005653F0">
              <w:trPr>
                <w:cnfStyle w:val="000000100000"/>
              </w:trPr>
              <w:tc>
                <w:tcPr>
                  <w:cnfStyle w:val="00100000000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B4DE8" w:rsidRPr="00211C62" w:rsidRDefault="005653F0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entre ensembles-244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2B4DE8" w:rsidRPr="000B04D4" w:rsidRDefault="005653F0" w:rsidP="00C16188">
                  <w:pPr>
                    <w:jc w:val="center"/>
                    <w:cnfStyle w:val="000000100000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2445385" cy="1851025"/>
                        <wp:effectExtent l="19050" t="0" r="0" b="0"/>
                        <wp:docPr id="28" name="Image 2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851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93"/>
                    <w:gridCol w:w="1758"/>
                  </w:tblGrid>
                  <w:tr w:rsidR="0017091B" w:rsidTr="004F6DE4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17091B" w:rsidRPr="00BE6656" w:rsidRDefault="005653F0" w:rsidP="004F6DE4">
                        <w:pPr>
                          <w:jc w:val="right"/>
                          <w:rPr>
                            <w:rStyle w:val="lev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17091B" w:rsidRPr="00BE6656" w:rsidRDefault="005653F0" w:rsidP="004F6DE4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Contact entre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</w:rPr>
                          <w:t>paire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</w:rPr>
                          <w:t>solidaire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 </w:t>
                        </w:r>
                      </w:p>
                    </w:tc>
                  </w:tr>
                  <w:tr w:rsidR="005653F0" w:rsidTr="004F6DE4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4F6DE4">
                        <w:pPr>
                          <w:jc w:val="right"/>
                        </w:pPr>
                        <w:proofErr w:type="spellStart"/>
                        <w:r>
                          <w:t>Entités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4F6DE4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:rsidR="00213D4E" w:rsidRPr="00211C62" w:rsidRDefault="00213D4E" w:rsidP="0017091B">
                  <w:pPr>
                    <w:jc w:val="center"/>
                    <w:cnfStyle w:val="000000100000"/>
                  </w:pPr>
                </w:p>
              </w:tc>
            </w:tr>
            <w:tr w:rsidR="005653F0" w:rsidTr="005653F0">
              <w:trPr>
                <w:cnfStyle w:val="000000010000"/>
              </w:trPr>
              <w:tc>
                <w:tcPr>
                  <w:cnfStyle w:val="00100000000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211C62" w:rsidRDefault="005653F0" w:rsidP="00C277F5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entre ensembles-245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5653F0" w:rsidRPr="000B04D4" w:rsidRDefault="005653F0" w:rsidP="00C277F5">
                  <w:pPr>
                    <w:jc w:val="center"/>
                    <w:cnfStyle w:val="000000010000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2445385" cy="1851025"/>
                        <wp:effectExtent l="19050" t="0" r="0" b="0"/>
                        <wp:docPr id="29" name="Image 2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851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93"/>
                    <w:gridCol w:w="1758"/>
                  </w:tblGrid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jc w:val="right"/>
                          <w:rPr>
                            <w:rStyle w:val="lev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Contact entre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</w:rPr>
                          <w:t>paire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</w:rPr>
                          <w:t>solidaire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 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</w:pPr>
                        <w:proofErr w:type="spellStart"/>
                        <w:r>
                          <w:t>Entités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:rsidR="005653F0" w:rsidRPr="00211C62" w:rsidRDefault="005653F0" w:rsidP="00C277F5">
                  <w:pPr>
                    <w:jc w:val="center"/>
                    <w:cnfStyle w:val="000000010000"/>
                  </w:pPr>
                </w:p>
              </w:tc>
            </w:tr>
            <w:tr w:rsidR="005653F0" w:rsidTr="00C277F5">
              <w:trPr>
                <w:cnfStyle w:val="000000100000"/>
              </w:trPr>
              <w:tc>
                <w:tcPr>
                  <w:cnfStyle w:val="00100000000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5653F0" w:rsidRDefault="005653F0" w:rsidP="00C277F5">
                  <w:pPr>
                    <w:rPr>
                      <w:rStyle w:val="lev"/>
                    </w:rPr>
                  </w:pPr>
                  <w:r>
                    <w:rPr>
                      <w:rStyle w:val="lev"/>
                      <w:b/>
                    </w:rPr>
                    <w:t>Forces de contact/</w:t>
                  </w:r>
                  <w:proofErr w:type="spellStart"/>
                  <w:r>
                    <w:rPr>
                      <w:rStyle w:val="lev"/>
                      <w:b/>
                    </w:rPr>
                    <w:t>frottement</w:t>
                  </w:r>
                  <w:proofErr w:type="spellEnd"/>
                </w:p>
                <w:tbl>
                  <w:tblPr>
                    <w:tblStyle w:val="Grilledutableau"/>
                    <w:tblW w:w="10597" w:type="dxa"/>
                    <w:tblLayout w:type="fixed"/>
                    <w:tblLook w:val="06A0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5653F0" w:rsidTr="00C277F5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Composants</w:t>
                        </w:r>
                        <w:proofErr w:type="spellEnd"/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</w:rPr>
                        </w:pPr>
                        <w:proofErr w:type="spellStart"/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Résultante</w:t>
                        </w:r>
                        <w:proofErr w:type="spellEnd"/>
                      </w:p>
                    </w:tc>
                  </w:tr>
                  <w:tr w:rsidR="005653F0" w:rsidTr="00C277F5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>Force de contact(N)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0     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340.42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0          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:rsidR="005653F0" w:rsidRDefault="005653F0" w:rsidP="00C277F5">
                        <w:pPr>
                          <w:jc w:val="center"/>
                          <w:rPr>
                            <w:rStyle w:val="lev"/>
                            <w:b w:val="0"/>
                          </w:rPr>
                        </w:pPr>
                        <w:r>
                          <w:rPr>
                            <w:rStyle w:val="lev"/>
                            <w:sz w:val="20"/>
                            <w:szCs w:val="20"/>
                          </w:rPr>
                          <w:t xml:space="preserve">340.42      </w:t>
                        </w:r>
                      </w:p>
                    </w:tc>
                  </w:tr>
                </w:tbl>
                <w:p w:rsidR="005653F0" w:rsidRPr="00213D4E" w:rsidRDefault="005653F0" w:rsidP="00C277F5">
                  <w:r>
                    <w:t xml:space="preserve">              </w:t>
                  </w:r>
                </w:p>
              </w:tc>
            </w:tr>
            <w:tr w:rsidR="005653F0" w:rsidTr="005653F0">
              <w:trPr>
                <w:cnfStyle w:val="000000010000"/>
              </w:trPr>
              <w:tc>
                <w:tcPr>
                  <w:cnfStyle w:val="00100000000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211C62" w:rsidRDefault="005653F0" w:rsidP="00C277F5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entre ensembles-246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5653F0" w:rsidRPr="000B04D4" w:rsidRDefault="005653F0" w:rsidP="00C277F5">
                  <w:pPr>
                    <w:jc w:val="center"/>
                    <w:cnfStyle w:val="000000010000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2445385" cy="1851025"/>
                        <wp:effectExtent l="19050" t="0" r="0" b="0"/>
                        <wp:docPr id="30" name="Image 3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851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93"/>
                    <w:gridCol w:w="1758"/>
                  </w:tblGrid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jc w:val="right"/>
                          <w:rPr>
                            <w:rStyle w:val="lev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Contact entre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</w:rPr>
                          <w:t>paire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</w:rPr>
                          <w:t>solidaire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 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</w:pPr>
                        <w:proofErr w:type="spellStart"/>
                        <w:r>
                          <w:t>Entités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:rsidR="005653F0" w:rsidRPr="00211C62" w:rsidRDefault="005653F0" w:rsidP="00C277F5">
                  <w:pPr>
                    <w:jc w:val="center"/>
                    <w:cnfStyle w:val="000000010000"/>
                  </w:pPr>
                </w:p>
              </w:tc>
            </w:tr>
            <w:tr w:rsidR="005653F0" w:rsidTr="005653F0">
              <w:trPr>
                <w:cnfStyle w:val="000000100000"/>
              </w:trPr>
              <w:tc>
                <w:tcPr>
                  <w:cnfStyle w:val="00100000000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211C62" w:rsidRDefault="005653F0" w:rsidP="00C277F5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lastRenderedPageBreak/>
                    <w:t>Contact entre ensembles-247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5653F0" w:rsidRPr="000B04D4" w:rsidRDefault="005653F0" w:rsidP="00C277F5">
                  <w:pPr>
                    <w:jc w:val="center"/>
                    <w:cnfStyle w:val="000000100000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2445385" cy="1851025"/>
                        <wp:effectExtent l="19050" t="0" r="0" b="0"/>
                        <wp:docPr id="31" name="Image 3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851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93"/>
                    <w:gridCol w:w="1758"/>
                  </w:tblGrid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jc w:val="right"/>
                          <w:rPr>
                            <w:rStyle w:val="lev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Contact entre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</w:rPr>
                          <w:t>paire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</w:rPr>
                          <w:t>solidaire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 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</w:pPr>
                        <w:proofErr w:type="spellStart"/>
                        <w:r>
                          <w:t>Entités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:rsidR="005653F0" w:rsidRPr="00211C62" w:rsidRDefault="005653F0" w:rsidP="00C277F5">
                  <w:pPr>
                    <w:jc w:val="center"/>
                    <w:cnfStyle w:val="000000100000"/>
                  </w:pPr>
                </w:p>
              </w:tc>
            </w:tr>
            <w:tr w:rsidR="005653F0" w:rsidTr="005653F0">
              <w:trPr>
                <w:cnfStyle w:val="000000010000"/>
              </w:trPr>
              <w:tc>
                <w:tcPr>
                  <w:cnfStyle w:val="00100000000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211C62" w:rsidRDefault="005653F0" w:rsidP="00C277F5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entre ensembles-248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5653F0" w:rsidRPr="000B04D4" w:rsidRDefault="005653F0" w:rsidP="00C277F5">
                  <w:pPr>
                    <w:jc w:val="center"/>
                    <w:cnfStyle w:val="000000010000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2445385" cy="1851025"/>
                        <wp:effectExtent l="19050" t="0" r="0" b="0"/>
                        <wp:docPr id="32" name="Image 3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851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93"/>
                    <w:gridCol w:w="1758"/>
                  </w:tblGrid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jc w:val="right"/>
                          <w:rPr>
                            <w:rStyle w:val="lev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Contact entre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</w:rPr>
                          <w:t>paire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</w:rPr>
                          <w:t>solidaire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 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</w:pPr>
                        <w:proofErr w:type="spellStart"/>
                        <w:r>
                          <w:t>Entités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:rsidR="005653F0" w:rsidRPr="00211C62" w:rsidRDefault="005653F0" w:rsidP="00C277F5">
                  <w:pPr>
                    <w:jc w:val="center"/>
                    <w:cnfStyle w:val="000000010000"/>
                  </w:pPr>
                </w:p>
              </w:tc>
            </w:tr>
            <w:tr w:rsidR="005653F0" w:rsidTr="005653F0">
              <w:trPr>
                <w:cnfStyle w:val="000000100000"/>
              </w:trPr>
              <w:tc>
                <w:tcPr>
                  <w:cnfStyle w:val="00100000000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211C62" w:rsidRDefault="005653F0" w:rsidP="00C277F5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entre ensembles-249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5653F0" w:rsidRPr="000B04D4" w:rsidRDefault="005653F0" w:rsidP="00C277F5">
                  <w:pPr>
                    <w:jc w:val="center"/>
                    <w:cnfStyle w:val="000000100000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2445385" cy="1851025"/>
                        <wp:effectExtent l="19050" t="0" r="0" b="0"/>
                        <wp:docPr id="33" name="Image 3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851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93"/>
                    <w:gridCol w:w="1758"/>
                  </w:tblGrid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jc w:val="right"/>
                          <w:rPr>
                            <w:rStyle w:val="lev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Contact entre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</w:rPr>
                          <w:t>paire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</w:rPr>
                          <w:t>solidaire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 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</w:pPr>
                        <w:proofErr w:type="spellStart"/>
                        <w:r>
                          <w:t>Entités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:rsidR="005653F0" w:rsidRPr="00211C62" w:rsidRDefault="005653F0" w:rsidP="00C277F5">
                  <w:pPr>
                    <w:jc w:val="center"/>
                    <w:cnfStyle w:val="000000100000"/>
                  </w:pPr>
                </w:p>
              </w:tc>
            </w:tr>
            <w:tr w:rsidR="005653F0" w:rsidTr="005653F0">
              <w:trPr>
                <w:cnfStyle w:val="000000010000"/>
              </w:trPr>
              <w:tc>
                <w:tcPr>
                  <w:cnfStyle w:val="00100000000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211C62" w:rsidRDefault="005653F0" w:rsidP="00C277F5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entre ensembles-250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5653F0" w:rsidRPr="000B04D4" w:rsidRDefault="005653F0" w:rsidP="00C277F5">
                  <w:pPr>
                    <w:jc w:val="center"/>
                    <w:cnfStyle w:val="000000010000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2445385" cy="1851025"/>
                        <wp:effectExtent l="19050" t="0" r="0" b="0"/>
                        <wp:docPr id="34" name="Image 3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851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93"/>
                    <w:gridCol w:w="1758"/>
                  </w:tblGrid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jc w:val="right"/>
                          <w:rPr>
                            <w:rStyle w:val="lev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Contact entre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</w:rPr>
                          <w:t>paire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</w:rPr>
                          <w:t>solidaire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 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</w:pPr>
                        <w:proofErr w:type="spellStart"/>
                        <w:r>
                          <w:t>Entités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:rsidR="005653F0" w:rsidRPr="00211C62" w:rsidRDefault="005653F0" w:rsidP="00C277F5">
                  <w:pPr>
                    <w:jc w:val="center"/>
                    <w:cnfStyle w:val="000000010000"/>
                  </w:pPr>
                </w:p>
              </w:tc>
            </w:tr>
            <w:tr w:rsidR="005653F0" w:rsidTr="005653F0">
              <w:trPr>
                <w:cnfStyle w:val="000000100000"/>
              </w:trPr>
              <w:tc>
                <w:tcPr>
                  <w:cnfStyle w:val="00100000000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211C62" w:rsidRDefault="005653F0" w:rsidP="00C277F5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lastRenderedPageBreak/>
                    <w:t>Contact entre ensembles-251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5653F0" w:rsidRPr="000B04D4" w:rsidRDefault="005653F0" w:rsidP="00C277F5">
                  <w:pPr>
                    <w:jc w:val="center"/>
                    <w:cnfStyle w:val="000000100000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2445385" cy="1851025"/>
                        <wp:effectExtent l="19050" t="0" r="0" b="0"/>
                        <wp:docPr id="35" name="Image 3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851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93"/>
                    <w:gridCol w:w="1758"/>
                  </w:tblGrid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jc w:val="right"/>
                          <w:rPr>
                            <w:rStyle w:val="lev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Contact entre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</w:rPr>
                          <w:t>paire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</w:rPr>
                          <w:t>solidaire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 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</w:pPr>
                        <w:proofErr w:type="spellStart"/>
                        <w:r>
                          <w:t>Entités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:rsidR="005653F0" w:rsidRPr="00211C62" w:rsidRDefault="005653F0" w:rsidP="00C277F5">
                  <w:pPr>
                    <w:jc w:val="center"/>
                    <w:cnfStyle w:val="000000100000"/>
                  </w:pPr>
                </w:p>
              </w:tc>
            </w:tr>
            <w:tr w:rsidR="005653F0" w:rsidTr="005653F0">
              <w:trPr>
                <w:cnfStyle w:val="000000010000"/>
              </w:trPr>
              <w:tc>
                <w:tcPr>
                  <w:cnfStyle w:val="00100000000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211C62" w:rsidRDefault="005653F0" w:rsidP="00C277F5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entre ensembles-252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5653F0" w:rsidRPr="000B04D4" w:rsidRDefault="005653F0" w:rsidP="00C277F5">
                  <w:pPr>
                    <w:jc w:val="center"/>
                    <w:cnfStyle w:val="000000010000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2445385" cy="1851025"/>
                        <wp:effectExtent l="19050" t="0" r="0" b="0"/>
                        <wp:docPr id="36" name="Image 3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851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93"/>
                    <w:gridCol w:w="1758"/>
                  </w:tblGrid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jc w:val="right"/>
                          <w:rPr>
                            <w:rStyle w:val="lev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BE6656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Contact entre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</w:rPr>
                          <w:t>paire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lev"/>
                            <w:b w:val="0"/>
                            <w:bCs w:val="0"/>
                          </w:rPr>
                          <w:t>solidaire</w:t>
                        </w:r>
                        <w:proofErr w:type="spellEnd"/>
                        <w:r>
                          <w:rPr>
                            <w:rStyle w:val="lev"/>
                            <w:b w:val="0"/>
                            <w:bCs w:val="0"/>
                          </w:rPr>
                          <w:t xml:space="preserve"> </w:t>
                        </w:r>
                      </w:p>
                    </w:tc>
                  </w:tr>
                  <w:tr w:rsid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jc w:val="right"/>
                        </w:pPr>
                        <w:proofErr w:type="spellStart"/>
                        <w:r>
                          <w:t>Entités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:rsidR="005653F0" w:rsidRPr="00211C62" w:rsidRDefault="005653F0" w:rsidP="00C277F5">
                  <w:pPr>
                    <w:jc w:val="center"/>
                    <w:cnfStyle w:val="000000010000"/>
                  </w:pPr>
                </w:p>
              </w:tc>
            </w:tr>
            <w:tr w:rsidR="005653F0" w:rsidRPr="005653F0" w:rsidTr="005653F0">
              <w:trPr>
                <w:cnfStyle w:val="000000100000"/>
              </w:trPr>
              <w:tc>
                <w:tcPr>
                  <w:cnfStyle w:val="00100000000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211C62" w:rsidRDefault="005653F0" w:rsidP="00C277F5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global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5653F0" w:rsidRPr="000B04D4" w:rsidRDefault="005653F0" w:rsidP="00C277F5">
                  <w:pPr>
                    <w:jc w:val="center"/>
                    <w:cnfStyle w:val="000000100000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2445385" cy="1851025"/>
                        <wp:effectExtent l="19050" t="0" r="0" b="0"/>
                        <wp:docPr id="37" name="Image 3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851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93"/>
                    <w:gridCol w:w="1758"/>
                  </w:tblGrid>
                  <w:tr w:rsidR="005653F0" w:rsidRP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5653F0" w:rsidRDefault="005653F0" w:rsidP="00C277F5">
                        <w:pPr>
                          <w:jc w:val="right"/>
                          <w:rPr>
                            <w:rStyle w:val="lev"/>
                            <w:bCs/>
                            <w:lang w:val="fr-FR"/>
                          </w:rPr>
                        </w:pPr>
                        <w:r w:rsidRPr="005653F0">
                          <w:rPr>
                            <w:lang w:val="fr-FR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b w:val="0"/>
                            <w:bCs w:val="0"/>
                            <w:lang w:val="fr-FR"/>
                          </w:rPr>
                          <w:t>Solidaire</w:t>
                        </w:r>
                      </w:p>
                    </w:tc>
                  </w:tr>
                  <w:tr w:rsidR="005653F0" w:rsidRP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5653F0" w:rsidRDefault="005653F0" w:rsidP="00C277F5">
                        <w:pPr>
                          <w:jc w:val="right"/>
                          <w:rPr>
                            <w:lang w:val="fr-FR"/>
                          </w:rPr>
                        </w:pPr>
                        <w:r w:rsidRPr="005653F0">
                          <w:rPr>
                            <w:lang w:val="fr-FR"/>
                          </w:rPr>
                          <w:t>Composants: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b w:val="0"/>
                            <w:bCs w:val="0"/>
                            <w:lang w:val="fr-FR"/>
                          </w:rPr>
                          <w:t>1 composant(s)</w:t>
                        </w:r>
                      </w:p>
                    </w:tc>
                  </w:tr>
                  <w:tr w:rsidR="005653F0" w:rsidRPr="005653F0" w:rsidTr="00C277F5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5653F0" w:rsidRPr="005653F0" w:rsidRDefault="005653F0" w:rsidP="00C277F5">
                        <w:pPr>
                          <w:jc w:val="right"/>
                          <w:rPr>
                            <w:lang w:val="fr-FR"/>
                          </w:rPr>
                        </w:pPr>
                        <w:r w:rsidRPr="005653F0">
                          <w:rPr>
                            <w:lang w:val="fr-FR"/>
                          </w:rP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5653F0" w:rsidRPr="005653F0" w:rsidRDefault="005653F0" w:rsidP="00C277F5">
                        <w:pPr>
                          <w:cnfStyle w:val="000000000000"/>
                          <w:rPr>
                            <w:rStyle w:val="lev"/>
                            <w:b w:val="0"/>
                            <w:bCs w:val="0"/>
                            <w:lang w:val="fr-FR"/>
                          </w:rPr>
                        </w:pPr>
                        <w:r w:rsidRPr="005653F0">
                          <w:rPr>
                            <w:rStyle w:val="lev"/>
                            <w:b w:val="0"/>
                            <w:bCs w:val="0"/>
                            <w:lang w:val="fr-FR"/>
                          </w:rPr>
                          <w:t>Maillage compatible</w:t>
                        </w:r>
                      </w:p>
                    </w:tc>
                  </w:tr>
                </w:tbl>
                <w:p w:rsidR="005653F0" w:rsidRPr="005653F0" w:rsidRDefault="005653F0" w:rsidP="00C277F5">
                  <w:pPr>
                    <w:jc w:val="center"/>
                    <w:cnfStyle w:val="000000100000"/>
                    <w:rPr>
                      <w:lang w:val="fr-FR"/>
                    </w:rPr>
                  </w:pPr>
                </w:p>
              </w:tc>
            </w:tr>
          </w:tbl>
          <w:p w:rsidR="00104BD8" w:rsidRDefault="00104BD8" w:rsidP="000A7C6B">
            <w:pPr>
              <w:rPr>
                <w:rStyle w:val="A3"/>
              </w:rPr>
            </w:pPr>
            <w:bookmarkStart w:id="15" w:name="_GoBack"/>
            <w:bookmarkEnd w:id="15"/>
          </w:p>
          <w:p w:rsidR="00104BD8" w:rsidRDefault="00104BD8" w:rsidP="000A7C6B"/>
        </w:tc>
      </w:tr>
    </w:tbl>
    <w:p w:rsidR="00A61A59" w:rsidRDefault="00A61A59" w:rsidP="006936A0"/>
    <w:tbl>
      <w:tblPr>
        <w:tblStyle w:val="Grilledutableau"/>
        <w:tblW w:w="0" w:type="auto"/>
        <w:tblLayout w:type="fixed"/>
        <w:tblLook w:val="04A0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5653F0" w:rsidP="000A7C6B">
            <w:pPr>
              <w:pStyle w:val="Titre1"/>
              <w:outlineLvl w:val="0"/>
            </w:pPr>
            <w:bookmarkStart w:id="16" w:name="_Toc379979998"/>
            <w:proofErr w:type="spellStart"/>
            <w:r>
              <w:lastRenderedPageBreak/>
              <w:t>Informations</w:t>
            </w:r>
            <w:proofErr w:type="spellEnd"/>
            <w:r>
              <w:t xml:space="preserve"> </w:t>
            </w:r>
            <w:proofErr w:type="spellStart"/>
            <w:r>
              <w:t>sur</w:t>
            </w:r>
            <w:proofErr w:type="spellEnd"/>
            <w:r>
              <w:t xml:space="preserve"> le </w:t>
            </w:r>
            <w:proofErr w:type="spellStart"/>
            <w:r>
              <w:t>maillage</w:t>
            </w:r>
            <w:bookmarkEnd w:id="16"/>
            <w:proofErr w:type="spellEnd"/>
          </w:p>
          <w:tbl>
            <w:tblPr>
              <w:tblStyle w:val="MediumList1-Accent11"/>
              <w:tblW w:w="0" w:type="auto"/>
              <w:tblLayout w:type="fixed"/>
              <w:tblLook w:val="0480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5653F0" w:rsidP="00C16188">
                  <w:r>
                    <w:t xml:space="preserve">Type de </w:t>
                  </w:r>
                  <w:proofErr w:type="spellStart"/>
                  <w:r>
                    <w:t>maillage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5653F0" w:rsidP="00C16188">
                  <w:pPr>
                    <w:cnfStyle w:val="000000100000"/>
                  </w:pPr>
                  <w:proofErr w:type="spellStart"/>
                  <w:r>
                    <w:t>Maillage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volumique</w:t>
                  </w:r>
                  <w:proofErr w:type="spellEnd"/>
                </w:p>
              </w:tc>
            </w:tr>
            <w:tr w:rsidR="005653F0" w:rsidRPr="005653F0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C16188">
                  <w:proofErr w:type="spellStart"/>
                  <w:r>
                    <w:t>Mailleur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utilisé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Pr="005653F0" w:rsidRDefault="005653F0" w:rsidP="00C16188">
                  <w:pPr>
                    <w:cnfStyle w:val="000000000000"/>
                    <w:rPr>
                      <w:lang w:val="fr-FR"/>
                    </w:rPr>
                  </w:pPr>
                  <w:r w:rsidRPr="005653F0">
                    <w:rPr>
                      <w:lang w:val="fr-FR"/>
                    </w:rPr>
                    <w:t>Maillage basé sur la courbure</w:t>
                  </w:r>
                </w:p>
              </w:tc>
            </w:tr>
            <w:tr w:rsidR="005653F0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C16188">
                  <w:r>
                    <w:t xml:space="preserve">Points de </w:t>
                  </w:r>
                  <w:proofErr w:type="spellStart"/>
                  <w:r>
                    <w:t>Jacobien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C16188">
                  <w:pPr>
                    <w:cnfStyle w:val="000000100000"/>
                  </w:pPr>
                  <w:r>
                    <w:t>4 Points</w:t>
                  </w:r>
                </w:p>
              </w:tc>
            </w:tr>
            <w:tr w:rsidR="005653F0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C16188">
                  <w:proofErr w:type="spellStart"/>
                  <w:r>
                    <w:t>Taille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d'élément</w:t>
                  </w:r>
                  <w:proofErr w:type="spellEnd"/>
                  <w:r>
                    <w:t xml:space="preserve"> maximum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C16188">
                  <w:pPr>
                    <w:cnfStyle w:val="000000000000"/>
                  </w:pPr>
                  <w:r>
                    <w:t>45.6921 mm</w:t>
                  </w:r>
                </w:p>
              </w:tc>
            </w:tr>
            <w:tr w:rsidR="005653F0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C16188">
                  <w:proofErr w:type="spellStart"/>
                  <w:r>
                    <w:t>Taille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d'élément</w:t>
                  </w:r>
                  <w:proofErr w:type="spellEnd"/>
                  <w:r>
                    <w:t xml:space="preserve"> minimum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C16188">
                  <w:pPr>
                    <w:cnfStyle w:val="000000100000"/>
                  </w:pPr>
                  <w:r>
                    <w:t>9.13842 mm</w:t>
                  </w:r>
                </w:p>
              </w:tc>
            </w:tr>
            <w:tr w:rsidR="005653F0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C16188">
                  <w:proofErr w:type="spellStart"/>
                  <w:r>
                    <w:t>Qualité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maillage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C16188">
                  <w:pPr>
                    <w:cnfStyle w:val="000000000000"/>
                  </w:pPr>
                  <w:r>
                    <w:t>Haute</w:t>
                  </w:r>
                </w:p>
              </w:tc>
            </w:tr>
            <w:tr w:rsidR="005653F0" w:rsidRPr="005653F0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Pr="005653F0" w:rsidRDefault="005653F0" w:rsidP="00C16188">
                  <w:pPr>
                    <w:rPr>
                      <w:lang w:val="fr-FR"/>
                    </w:rPr>
                  </w:pPr>
                  <w:r w:rsidRPr="005653F0">
                    <w:rPr>
                      <w:lang w:val="fr-FR"/>
                    </w:rPr>
                    <w:t>Remailler les pièces en échec avec un maillage incompatible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Pr="005653F0" w:rsidRDefault="005653F0" w:rsidP="00C16188">
                  <w:pPr>
                    <w:cnfStyle w:val="000000100000"/>
                    <w:rPr>
                      <w:lang w:val="fr-FR"/>
                    </w:rPr>
                  </w:pPr>
                  <w:r w:rsidRPr="005653F0">
                    <w:rPr>
                      <w:lang w:val="fr-FR"/>
                    </w:rPr>
                    <w:t>Activé(e)</w:t>
                  </w:r>
                </w:p>
              </w:tc>
            </w:tr>
          </w:tbl>
          <w:p w:rsidR="00690657" w:rsidRPr="005653F0" w:rsidRDefault="00690657" w:rsidP="00690657">
            <w:pPr>
              <w:rPr>
                <w:lang w:val="fr-FR"/>
              </w:rPr>
            </w:pPr>
          </w:p>
          <w:p w:rsidR="00A9531D" w:rsidRPr="005653F0" w:rsidRDefault="005653F0" w:rsidP="00690657">
            <w:pPr>
              <w:pStyle w:val="Titre2"/>
              <w:outlineLvl w:val="1"/>
              <w:rPr>
                <w:sz w:val="24"/>
                <w:szCs w:val="24"/>
                <w:lang w:val="fr-FR"/>
              </w:rPr>
            </w:pPr>
            <w:r w:rsidRPr="005653F0">
              <w:rPr>
                <w:sz w:val="24"/>
                <w:szCs w:val="24"/>
                <w:lang w:val="fr-FR"/>
              </w:rPr>
              <w:t>Informations sur le maillage - Détails</w:t>
            </w:r>
          </w:p>
          <w:tbl>
            <w:tblPr>
              <w:tblStyle w:val="MediumList1-Accent11"/>
              <w:tblW w:w="10785" w:type="dxa"/>
              <w:tblLayout w:type="fixed"/>
              <w:tblLook w:val="0480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5653F0" w:rsidP="00C16188">
                  <w:proofErr w:type="spellStart"/>
                  <w:r>
                    <w:t>Nombre</w:t>
                  </w:r>
                  <w:proofErr w:type="spellEnd"/>
                  <w:r>
                    <w:t xml:space="preserve"> total de </w:t>
                  </w:r>
                  <w:proofErr w:type="spellStart"/>
                  <w:r>
                    <w:t>noeuds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5653F0" w:rsidP="00C16188">
                  <w:pPr>
                    <w:cnfStyle w:val="000000100000"/>
                  </w:pPr>
                  <w:r>
                    <w:t>280992</w:t>
                  </w:r>
                </w:p>
              </w:tc>
            </w:tr>
            <w:tr w:rsidR="005653F0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C16188">
                  <w:proofErr w:type="spellStart"/>
                  <w:r>
                    <w:t>Nombre</w:t>
                  </w:r>
                  <w:proofErr w:type="spellEnd"/>
                  <w:r>
                    <w:t xml:space="preserve"> total </w:t>
                  </w:r>
                  <w:proofErr w:type="spellStart"/>
                  <w:r>
                    <w:t>d'éléments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C16188">
                  <w:pPr>
                    <w:cnfStyle w:val="000000000000"/>
                  </w:pPr>
                  <w:r>
                    <w:t>144880</w:t>
                  </w:r>
                </w:p>
              </w:tc>
            </w:tr>
            <w:tr w:rsidR="005653F0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C16188">
                  <w:r>
                    <w:t>Aspect ratio maximum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C16188">
                  <w:pPr>
                    <w:cnfStyle w:val="000000100000"/>
                  </w:pPr>
                  <w:r>
                    <w:t>688.25</w:t>
                  </w:r>
                </w:p>
              </w:tc>
            </w:tr>
            <w:tr w:rsidR="005653F0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Pr="005653F0" w:rsidRDefault="005653F0" w:rsidP="00C16188">
                  <w:pPr>
                    <w:rPr>
                      <w:lang w:val="fr-FR"/>
                    </w:rPr>
                  </w:pPr>
                  <w:r w:rsidRPr="005653F0">
                    <w:rPr>
                      <w:lang w:val="fr-FR"/>
                    </w:rPr>
                    <w:t>% d'éléments ayant un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C16188">
                  <w:pPr>
                    <w:cnfStyle w:val="000000000000"/>
                  </w:pPr>
                  <w:r>
                    <w:t>73.4</w:t>
                  </w:r>
                </w:p>
              </w:tc>
            </w:tr>
            <w:tr w:rsidR="005653F0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Pr="005653F0" w:rsidRDefault="005653F0" w:rsidP="00C16188">
                  <w:pPr>
                    <w:rPr>
                      <w:lang w:val="fr-FR"/>
                    </w:rPr>
                  </w:pPr>
                  <w:r w:rsidRPr="005653F0">
                    <w:rPr>
                      <w:lang w:val="fr-FR"/>
                    </w:rPr>
                    <w:t>% d'éléments ayant un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C16188">
                  <w:pPr>
                    <w:cnfStyle w:val="000000100000"/>
                  </w:pPr>
                  <w:r>
                    <w:t>1.25</w:t>
                  </w:r>
                </w:p>
              </w:tc>
            </w:tr>
            <w:tr w:rsidR="005653F0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C16188">
                  <w:r>
                    <w:t xml:space="preserve">% </w:t>
                  </w:r>
                  <w:proofErr w:type="spellStart"/>
                  <w:r>
                    <w:t>d'éléments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distordus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Jacobien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C16188">
                  <w:pPr>
                    <w:cnfStyle w:val="000000000000"/>
                  </w:pPr>
                  <w:r>
                    <w:t>0</w:t>
                  </w:r>
                </w:p>
              </w:tc>
            </w:tr>
            <w:tr w:rsidR="005653F0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Pr="005653F0" w:rsidRDefault="005653F0" w:rsidP="00C16188">
                  <w:pPr>
                    <w:rPr>
                      <w:lang w:val="fr-FR"/>
                    </w:rPr>
                  </w:pPr>
                  <w:r w:rsidRPr="005653F0">
                    <w:rPr>
                      <w:lang w:val="fr-FR"/>
                    </w:rPr>
                    <w:t>Durée de création du maillage (</w:t>
                  </w:r>
                  <w:proofErr w:type="spellStart"/>
                  <w:r w:rsidRPr="005653F0">
                    <w:rPr>
                      <w:lang w:val="fr-FR"/>
                    </w:rPr>
                    <w:t>hh;mm;ss</w:t>
                  </w:r>
                  <w:proofErr w:type="spellEnd"/>
                  <w:r w:rsidRPr="005653F0">
                    <w:rPr>
                      <w:lang w:val="fr-FR"/>
                    </w:rP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C16188">
                  <w:pPr>
                    <w:cnfStyle w:val="000000100000"/>
                  </w:pPr>
                  <w:r>
                    <w:t>00:00:25</w:t>
                  </w:r>
                </w:p>
              </w:tc>
            </w:tr>
            <w:tr w:rsidR="005653F0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C16188">
                  <w:r>
                    <w:t xml:space="preserve">Nom de </w:t>
                  </w:r>
                  <w:proofErr w:type="spellStart"/>
                  <w:r>
                    <w:t>l'ordinateur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5653F0" w:rsidRDefault="005653F0" w:rsidP="00C16188">
                  <w:pPr>
                    <w:cnfStyle w:val="000000000000"/>
                  </w:pPr>
                  <w:r>
                    <w:t>PCCAO-PC</w:t>
                  </w:r>
                </w:p>
              </w:tc>
            </w:tr>
            <w:tr w:rsidR="00D803B1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5653F0" w:rsidP="00D803B1">
                  <w:pPr>
                    <w:jc w:val="center"/>
                  </w:pPr>
                  <w:r>
                    <w:rPr>
                      <w:noProof/>
                      <w:lang w:val="fr-FR" w:eastAsia="fr-FR"/>
                    </w:rPr>
                    <w:lastRenderedPageBreak/>
                    <w:drawing>
                      <wp:inline distT="0" distB="0" distL="0" distR="0">
                        <wp:extent cx="6711315" cy="3837305"/>
                        <wp:effectExtent l="19050" t="0" r="0" b="0"/>
                        <wp:docPr id="38" name="Image 3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837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Grilledutableau"/>
        <w:tblW w:w="0" w:type="auto"/>
        <w:tblLayout w:type="fixed"/>
        <w:tblLook w:val="04A0"/>
      </w:tblPr>
      <w:tblGrid>
        <w:gridCol w:w="11016"/>
      </w:tblGrid>
      <w:tr w:rsidR="002C53F9" w:rsidRPr="005653F0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Pr="005653F0" w:rsidRDefault="005653F0" w:rsidP="000A7C6B">
            <w:pPr>
              <w:pStyle w:val="Titre1"/>
              <w:outlineLvl w:val="0"/>
              <w:rPr>
                <w:lang w:val="fr-FR"/>
              </w:rPr>
            </w:pPr>
            <w:bookmarkStart w:id="17" w:name="_Toc379979999"/>
            <w:r w:rsidRPr="005653F0">
              <w:rPr>
                <w:lang w:val="fr-FR"/>
              </w:rPr>
              <w:t>Détails des capteurs</w:t>
            </w:r>
            <w:bookmarkEnd w:id="17"/>
          </w:p>
          <w:p w:rsidR="002C53F9" w:rsidRPr="005653F0" w:rsidRDefault="005653F0" w:rsidP="000A7C6B">
            <w:pPr>
              <w:rPr>
                <w:lang w:val="fr-FR"/>
              </w:rPr>
            </w:pPr>
            <w:r w:rsidRPr="005653F0">
              <w:rPr>
                <w:lang w:val="fr-FR"/>
              </w:rPr>
              <w:t>Aucune donnée</w:t>
            </w:r>
          </w:p>
        </w:tc>
      </w:tr>
    </w:tbl>
    <w:p w:rsidR="005F5B79" w:rsidRPr="005653F0" w:rsidRDefault="005F5B79" w:rsidP="00F12133">
      <w:pPr>
        <w:rPr>
          <w:lang w:val="fr-FR"/>
        </w:rPr>
      </w:pPr>
    </w:p>
    <w:tbl>
      <w:tblPr>
        <w:tblStyle w:val="Grilledutableau"/>
        <w:tblW w:w="11304" w:type="dxa"/>
        <w:tblLook w:val="04A0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Pr="005653F0" w:rsidRDefault="005653F0" w:rsidP="000A7C6B">
            <w:pPr>
              <w:pStyle w:val="Titre1"/>
              <w:outlineLvl w:val="0"/>
              <w:rPr>
                <w:lang w:val="fr-FR"/>
              </w:rPr>
            </w:pPr>
            <w:bookmarkStart w:id="18" w:name="_Toc379980000"/>
            <w:r w:rsidRPr="005653F0">
              <w:rPr>
                <w:lang w:val="fr-FR"/>
              </w:rPr>
              <w:t>Forces résultantes</w:t>
            </w:r>
            <w:bookmarkEnd w:id="18"/>
          </w:p>
          <w:p w:rsidR="005F5B79" w:rsidRPr="005653F0" w:rsidRDefault="005653F0" w:rsidP="000A7C6B">
            <w:pPr>
              <w:pStyle w:val="Titre2"/>
              <w:outlineLvl w:val="1"/>
              <w:rPr>
                <w:lang w:val="fr-FR"/>
              </w:rPr>
            </w:pPr>
            <w:r w:rsidRPr="005653F0">
              <w:rPr>
                <w:lang w:val="fr-FR"/>
              </w:rPr>
              <w:t>Forces de réaction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RPr="005653F0" w:rsidTr="0012453F">
              <w:trPr>
                <w:cnfStyle w:val="100000000000"/>
                <w:trHeight w:val="24"/>
                <w:tblHeader/>
              </w:trPr>
              <w:tc>
                <w:tcPr>
                  <w:cnfStyle w:val="00100000000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Pr="005653F0" w:rsidRDefault="005653F0" w:rsidP="000A7C6B">
                  <w:pPr>
                    <w:rPr>
                      <w:lang w:val="fr-FR"/>
                    </w:rPr>
                  </w:pPr>
                  <w:r w:rsidRPr="005653F0">
                    <w:rPr>
                      <w:lang w:val="fr-FR"/>
                    </w:rPr>
                    <w:t>Ensemble de sélections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Pr="005653F0" w:rsidRDefault="005653F0" w:rsidP="000A7C6B">
                  <w:pPr>
                    <w:cnfStyle w:val="100000000000"/>
                    <w:rPr>
                      <w:lang w:val="fr-FR"/>
                    </w:rPr>
                  </w:pPr>
                  <w:r w:rsidRPr="005653F0">
                    <w:rPr>
                      <w:lang w:val="fr-FR"/>
                    </w:rPr>
                    <w:t>Unités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Pr="005653F0" w:rsidRDefault="005653F0" w:rsidP="000A7C6B">
                  <w:pPr>
                    <w:cnfStyle w:val="100000000000"/>
                    <w:rPr>
                      <w:lang w:val="fr-FR"/>
                    </w:rPr>
                  </w:pPr>
                  <w:r w:rsidRPr="005653F0">
                    <w:rPr>
                      <w:lang w:val="fr-FR"/>
                    </w:rPr>
                    <w:t>Somme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Pr="005653F0" w:rsidRDefault="005653F0" w:rsidP="000A7C6B">
                  <w:pPr>
                    <w:cnfStyle w:val="100000000000"/>
                    <w:rPr>
                      <w:lang w:val="fr-FR"/>
                    </w:rPr>
                  </w:pPr>
                  <w:r w:rsidRPr="005653F0">
                    <w:rPr>
                      <w:lang w:val="fr-FR"/>
                    </w:rPr>
                    <w:t>Somme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Pr="005653F0" w:rsidRDefault="005653F0" w:rsidP="000A7C6B">
                  <w:pPr>
                    <w:cnfStyle w:val="100000000000"/>
                    <w:rPr>
                      <w:lang w:val="fr-FR"/>
                    </w:rPr>
                  </w:pPr>
                  <w:r w:rsidRPr="005653F0">
                    <w:rPr>
                      <w:lang w:val="fr-FR"/>
                    </w:rPr>
                    <w:t>Somme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Pr="005653F0" w:rsidRDefault="005653F0" w:rsidP="000A7C6B">
                  <w:pPr>
                    <w:cnfStyle w:val="100000000000"/>
                    <w:rPr>
                      <w:lang w:val="fr-FR"/>
                    </w:rPr>
                  </w:pPr>
                  <w:r w:rsidRPr="005653F0">
                    <w:rPr>
                      <w:lang w:val="fr-FR"/>
                    </w:rPr>
                    <w:t>Résultante</w:t>
                  </w:r>
                </w:p>
              </w:tc>
            </w:tr>
            <w:tr w:rsidR="005F5B79" w:rsidRPr="005653F0" w:rsidTr="0012453F">
              <w:trPr>
                <w:cnfStyle w:val="000000100000"/>
                <w:trHeight w:val="40"/>
              </w:trPr>
              <w:tc>
                <w:tcPr>
                  <w:cnfStyle w:val="00100000000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5653F0" w:rsidRDefault="005653F0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Fonts w:asciiTheme="minorHAnsi" w:hAnsiTheme="minorHAnsi"/>
                      <w:b w:val="0"/>
                      <w:sz w:val="20"/>
                      <w:szCs w:val="20"/>
                      <w:lang w:val="fr-FR"/>
                    </w:rPr>
                    <w:t>Modèle entier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5653F0" w:rsidRDefault="005653F0" w:rsidP="000A7C6B">
                  <w:pPr>
                    <w:cnfStyle w:val="000000100000"/>
                    <w:rPr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sz w:val="20"/>
                      <w:szCs w:val="20"/>
                      <w:lang w:val="fr-FR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5653F0" w:rsidRDefault="005653F0" w:rsidP="000A7C6B">
                  <w:pPr>
                    <w:cnfStyle w:val="000000100000"/>
                    <w:rPr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sz w:val="20"/>
                      <w:szCs w:val="20"/>
                      <w:lang w:val="fr-FR"/>
                    </w:rPr>
                    <w:t>0.00629997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5653F0" w:rsidRDefault="005653F0" w:rsidP="000A7C6B">
                  <w:pPr>
                    <w:cnfStyle w:val="000000100000"/>
                    <w:rPr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sz w:val="20"/>
                      <w:szCs w:val="20"/>
                      <w:lang w:val="fr-FR"/>
                    </w:rPr>
                    <w:t>262.845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5653F0" w:rsidRDefault="005653F0" w:rsidP="000A7C6B">
                  <w:pPr>
                    <w:cnfStyle w:val="000000100000"/>
                    <w:rPr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sz w:val="20"/>
                      <w:szCs w:val="20"/>
                      <w:lang w:val="fr-FR"/>
                    </w:rPr>
                    <w:t>-9.91821e-005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5653F0" w:rsidRDefault="005653F0" w:rsidP="000A7C6B">
                  <w:pPr>
                    <w:cnfStyle w:val="000000100000"/>
                    <w:rPr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sz w:val="20"/>
                      <w:szCs w:val="20"/>
                      <w:lang w:val="fr-FR"/>
                    </w:rPr>
                    <w:t>262.845</w:t>
                  </w:r>
                </w:p>
              </w:tc>
            </w:tr>
          </w:tbl>
          <w:p w:rsidR="005F5B79" w:rsidRPr="005653F0" w:rsidRDefault="005653F0" w:rsidP="000A7C6B">
            <w:pPr>
              <w:pStyle w:val="Titre2"/>
              <w:outlineLvl w:val="1"/>
              <w:rPr>
                <w:lang w:val="fr-FR"/>
              </w:rPr>
            </w:pPr>
            <w:r w:rsidRPr="005653F0">
              <w:rPr>
                <w:lang w:val="fr-FR"/>
              </w:rPr>
              <w:t>Moments de réaction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/>
                <w:trHeight w:val="24"/>
                <w:tblHeader/>
              </w:trPr>
              <w:tc>
                <w:tcPr>
                  <w:cnfStyle w:val="00100000000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5653F0" w:rsidP="000A7C6B">
                  <w:r>
                    <w:t xml:space="preserve">Ensemble de </w:t>
                  </w:r>
                  <w:proofErr w:type="spellStart"/>
                  <w:r>
                    <w:t>sélections</w:t>
                  </w:r>
                  <w:proofErr w:type="spellEnd"/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5653F0" w:rsidP="000A7C6B">
                  <w:pPr>
                    <w:cnfStyle w:val="100000000000"/>
                  </w:pPr>
                  <w:proofErr w:type="spellStart"/>
                  <w:r>
                    <w:t>Unités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5653F0" w:rsidP="000A7C6B">
                  <w:pPr>
                    <w:cnfStyle w:val="100000000000"/>
                  </w:pPr>
                  <w:r>
                    <w:t>Somme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5653F0" w:rsidP="000A7C6B">
                  <w:pPr>
                    <w:cnfStyle w:val="100000000000"/>
                  </w:pPr>
                  <w:r>
                    <w:t>Somme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5653F0" w:rsidP="000A7C6B">
                  <w:pPr>
                    <w:cnfStyle w:val="100000000000"/>
                  </w:pPr>
                  <w:r>
                    <w:t>Somme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5653F0" w:rsidP="000A7C6B">
                  <w:pPr>
                    <w:cnfStyle w:val="100000000000"/>
                  </w:pPr>
                  <w:proofErr w:type="spellStart"/>
                  <w:r>
                    <w:t>Résultante</w:t>
                  </w:r>
                  <w:proofErr w:type="spellEnd"/>
                </w:p>
              </w:tc>
            </w:tr>
            <w:tr w:rsidR="005F5B79" w:rsidTr="0012453F">
              <w:trPr>
                <w:cnfStyle w:val="000000100000"/>
                <w:trHeight w:val="37"/>
              </w:trPr>
              <w:tc>
                <w:tcPr>
                  <w:cnfStyle w:val="00100000000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5653F0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Modèle</w:t>
                  </w:r>
                  <w:proofErr w:type="spellEnd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entier</w:t>
                  </w:r>
                  <w:proofErr w:type="spellEnd"/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5653F0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5653F0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5653F0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5653F0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5653F0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9" w:name="_Toc243733151"/>
            <w:bookmarkStart w:id="20" w:name="_Toc245020119"/>
            <w:bookmarkStart w:id="21" w:name="_Toc245020151"/>
          </w:p>
        </w:tc>
      </w:tr>
      <w:bookmarkEnd w:id="19"/>
      <w:bookmarkEnd w:id="20"/>
      <w:bookmarkEnd w:id="21"/>
    </w:tbl>
    <w:p w:rsidR="00EC2432" w:rsidRDefault="00EC2432" w:rsidP="00EC2432"/>
    <w:tbl>
      <w:tblPr>
        <w:tblStyle w:val="Grilledutableau"/>
        <w:tblW w:w="0" w:type="auto"/>
        <w:tblLook w:val="04A0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5653F0" w:rsidRDefault="005653F0" w:rsidP="005653F0">
            <w:pPr>
              <w:pStyle w:val="Titre1"/>
              <w:outlineLvl w:val="0"/>
            </w:pPr>
            <w:bookmarkStart w:id="22" w:name="_Toc379980001"/>
            <w:proofErr w:type="spellStart"/>
            <w:r>
              <w:lastRenderedPageBreak/>
              <w:t>Poutres</w:t>
            </w:r>
            <w:bookmarkEnd w:id="22"/>
            <w:proofErr w:type="spellEnd"/>
          </w:p>
          <w:p w:rsidR="00EC2432" w:rsidRDefault="005653F0" w:rsidP="000A7C6B">
            <w:proofErr w:type="spellStart"/>
            <w:r>
              <w:rPr>
                <w:sz w:val="24"/>
                <w:szCs w:val="24"/>
              </w:rPr>
              <w:t>Aucune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donnée</w:t>
            </w:r>
            <w:proofErr w:type="spellEnd"/>
          </w:p>
        </w:tc>
      </w:tr>
    </w:tbl>
    <w:p w:rsidR="00EC2432" w:rsidRDefault="00EC2432" w:rsidP="00940093"/>
    <w:tbl>
      <w:tblPr>
        <w:tblStyle w:val="Grilledutableau"/>
        <w:tblW w:w="0" w:type="auto"/>
        <w:tblLook w:val="04A0"/>
      </w:tblPr>
      <w:tblGrid>
        <w:gridCol w:w="11016"/>
      </w:tblGrid>
      <w:tr w:rsidR="00EC2432" w:rsidRPr="005653F0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5653F0" w:rsidP="000A7C6B">
            <w:pPr>
              <w:pStyle w:val="Titre1"/>
              <w:outlineLvl w:val="0"/>
            </w:pPr>
            <w:bookmarkStart w:id="23" w:name="_Toc379980002"/>
            <w:bookmarkStart w:id="24" w:name="_Toc243733152"/>
            <w:bookmarkStart w:id="25" w:name="_Toc245020120"/>
            <w:bookmarkStart w:id="26" w:name="_Toc245020152"/>
            <w:proofErr w:type="spellStart"/>
            <w:r>
              <w:lastRenderedPageBreak/>
              <w:t>Résultats</w:t>
            </w:r>
            <w:proofErr w:type="spellEnd"/>
            <w:r>
              <w:t xml:space="preserve"> de </w:t>
            </w:r>
            <w:proofErr w:type="spellStart"/>
            <w:r>
              <w:t>l'étude</w:t>
            </w:r>
            <w:bookmarkEnd w:id="23"/>
            <w:proofErr w:type="spellEnd"/>
          </w:p>
          <w:p w:rsidR="005653F0" w:rsidRDefault="005653F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2724"/>
              <w:gridCol w:w="3219"/>
              <w:gridCol w:w="2212"/>
              <w:gridCol w:w="2599"/>
            </w:tblGrid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5653F0" w:rsidRDefault="005653F0" w:rsidP="00C277F5">
                  <w:r>
                    <w:t>Nom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5653F0" w:rsidRDefault="005653F0" w:rsidP="00C277F5">
                  <w:pPr>
                    <w:cnfStyle w:val="10000000000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5653F0" w:rsidRDefault="005653F0" w:rsidP="00C277F5">
                  <w:pPr>
                    <w:cnfStyle w:val="10000000000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5653F0" w:rsidRDefault="005653F0" w:rsidP="00C277F5">
                  <w:pPr>
                    <w:cnfStyle w:val="100000000000"/>
                  </w:pPr>
                  <w:r>
                    <w:t>Max</w:t>
                  </w:r>
                </w:p>
              </w:tc>
            </w:tr>
            <w:tr w:rsidR="005653F0" w:rsidTr="00C277F5">
              <w:trPr>
                <w:cnfStyle w:val="000000100000"/>
                <w:jc w:val="center"/>
              </w:trPr>
              <w:tc>
                <w:tcPr>
                  <w:cnfStyle w:val="00100000000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5653F0" w:rsidRPr="004D2956" w:rsidRDefault="005653F0" w:rsidP="00C277F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Contraintes1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5653F0" w:rsidRPr="004D2956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VON: </w:t>
                  </w:r>
                  <w:proofErr w:type="spellStart"/>
                  <w:r>
                    <w:rPr>
                      <w:sz w:val="20"/>
                      <w:szCs w:val="20"/>
                    </w:rPr>
                    <w:t>contrainte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de von </w:t>
                  </w:r>
                  <w:proofErr w:type="spellStart"/>
                  <w:r>
                    <w:rPr>
                      <w:sz w:val="20"/>
                      <w:szCs w:val="20"/>
                    </w:rPr>
                    <w:t>Mises</w:t>
                  </w:r>
                  <w:proofErr w:type="spellEnd"/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5653F0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N/m^2</w:t>
                  </w:r>
                </w:p>
                <w:p w:rsidR="005653F0" w:rsidRPr="004D2956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Noeud</w:t>
                  </w:r>
                  <w:proofErr w:type="spellEnd"/>
                  <w:r>
                    <w:rPr>
                      <w:sz w:val="20"/>
                      <w:szCs w:val="20"/>
                    </w:rPr>
                    <w:t>: 125928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5653F0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2.17375e+008 N/m^2</w:t>
                  </w:r>
                </w:p>
                <w:p w:rsidR="005653F0" w:rsidRPr="004D2956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Noeud</w:t>
                  </w:r>
                  <w:proofErr w:type="spellEnd"/>
                  <w:r>
                    <w:rPr>
                      <w:sz w:val="20"/>
                      <w:szCs w:val="20"/>
                    </w:rPr>
                    <w:t>: 47314</w:t>
                  </w:r>
                </w:p>
              </w:tc>
            </w:tr>
            <w:tr w:rsidR="005653F0" w:rsidTr="00C277F5">
              <w:trPr>
                <w:cnfStyle w:val="000000010000"/>
                <w:jc w:val="center"/>
              </w:trPr>
              <w:tc>
                <w:tcPr>
                  <w:cnfStyle w:val="00100000000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</w:rPr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6858000" cy="3921125"/>
                        <wp:effectExtent l="19050" t="0" r="0" b="0"/>
                        <wp:docPr id="39" name="Image 3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921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53F0" w:rsidRPr="004D2956" w:rsidRDefault="005653F0" w:rsidP="00C277F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Assemblage complet-Etude 1-Contraintes-Contraintes1</w:t>
                  </w:r>
                </w:p>
              </w:tc>
            </w:tr>
          </w:tbl>
          <w:p w:rsidR="005653F0" w:rsidRDefault="005653F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2890"/>
              <w:gridCol w:w="3402"/>
              <w:gridCol w:w="2220"/>
              <w:gridCol w:w="2242"/>
            </w:tblGrid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5653F0" w:rsidRDefault="005653F0" w:rsidP="00C277F5">
                  <w:r>
                    <w:t>Nom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5653F0" w:rsidRDefault="005653F0" w:rsidP="00C277F5">
                  <w:pPr>
                    <w:cnfStyle w:val="10000000000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5653F0" w:rsidRDefault="005653F0" w:rsidP="00C277F5">
                  <w:pPr>
                    <w:cnfStyle w:val="10000000000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5653F0" w:rsidRDefault="005653F0" w:rsidP="00C277F5">
                  <w:pPr>
                    <w:cnfStyle w:val="100000000000"/>
                  </w:pPr>
                  <w:r>
                    <w:t>Max</w:t>
                  </w:r>
                </w:p>
              </w:tc>
            </w:tr>
            <w:tr w:rsidR="005653F0" w:rsidTr="00C277F5">
              <w:trPr>
                <w:cnfStyle w:val="000000100000"/>
                <w:jc w:val="center"/>
              </w:trPr>
              <w:tc>
                <w:tcPr>
                  <w:cnfStyle w:val="00100000000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5653F0" w:rsidRPr="004D2956" w:rsidRDefault="005653F0" w:rsidP="00C277F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Déplacements1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5653F0" w:rsidRPr="004D2956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URES: </w:t>
                  </w:r>
                  <w:proofErr w:type="spellStart"/>
                  <w:r>
                    <w:rPr>
                      <w:sz w:val="20"/>
                      <w:szCs w:val="20"/>
                    </w:rPr>
                    <w:t>Déplacement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résultant</w:t>
                  </w:r>
                  <w:proofErr w:type="spellEnd"/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5653F0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5653F0" w:rsidRPr="004D2956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Noeud</w:t>
                  </w:r>
                  <w:proofErr w:type="spellEnd"/>
                  <w:r>
                    <w:rPr>
                      <w:sz w:val="20"/>
                      <w:szCs w:val="20"/>
                    </w:rPr>
                    <w:t>: 125928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5653F0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457.327 mm</w:t>
                  </w:r>
                </w:p>
                <w:p w:rsidR="005653F0" w:rsidRPr="004D2956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Noeud</w:t>
                  </w:r>
                  <w:proofErr w:type="spellEnd"/>
                  <w:r>
                    <w:rPr>
                      <w:sz w:val="20"/>
                      <w:szCs w:val="20"/>
                    </w:rPr>
                    <w:t>: 9069</w:t>
                  </w:r>
                </w:p>
              </w:tc>
            </w:tr>
            <w:tr w:rsidR="005653F0" w:rsidTr="00C277F5">
              <w:trPr>
                <w:cnfStyle w:val="000000010000"/>
                <w:jc w:val="center"/>
              </w:trPr>
              <w:tc>
                <w:tcPr>
                  <w:cnfStyle w:val="00100000000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</w:rPr>
                  </w:pPr>
                  <w:r>
                    <w:rPr>
                      <w:noProof/>
                      <w:lang w:val="fr-FR" w:eastAsia="fr-FR"/>
                    </w:rPr>
                    <w:lastRenderedPageBreak/>
                    <w:drawing>
                      <wp:inline distT="0" distB="0" distL="0" distR="0">
                        <wp:extent cx="6858000" cy="3921125"/>
                        <wp:effectExtent l="19050" t="0" r="0" b="0"/>
                        <wp:docPr id="40" name="Image 4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921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53F0" w:rsidRPr="004D2956" w:rsidRDefault="005653F0" w:rsidP="00C277F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Assemblage complet-Etude 1-Déplacements-Déplacements1</w:t>
                  </w:r>
                </w:p>
              </w:tc>
            </w:tr>
          </w:tbl>
          <w:p w:rsidR="005653F0" w:rsidRDefault="005653F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2800"/>
              <w:gridCol w:w="3303"/>
              <w:gridCol w:w="2302"/>
              <w:gridCol w:w="2349"/>
            </w:tblGrid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5653F0" w:rsidRDefault="005653F0" w:rsidP="00C277F5">
                  <w:r>
                    <w:t>Nom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5653F0" w:rsidRDefault="005653F0" w:rsidP="00C277F5">
                  <w:pPr>
                    <w:cnfStyle w:val="10000000000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5653F0" w:rsidRDefault="005653F0" w:rsidP="00C277F5">
                  <w:pPr>
                    <w:cnfStyle w:val="10000000000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5653F0" w:rsidRDefault="005653F0" w:rsidP="00C277F5">
                  <w:pPr>
                    <w:cnfStyle w:val="100000000000"/>
                  </w:pPr>
                  <w:r>
                    <w:t>Max</w:t>
                  </w:r>
                </w:p>
              </w:tc>
            </w:tr>
            <w:tr w:rsidR="005653F0" w:rsidTr="00C277F5">
              <w:trPr>
                <w:cnfStyle w:val="000000100000"/>
                <w:jc w:val="center"/>
              </w:trPr>
              <w:tc>
                <w:tcPr>
                  <w:cnfStyle w:val="00100000000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5653F0" w:rsidRPr="004D2956" w:rsidRDefault="005653F0" w:rsidP="00C277F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Déformations1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5653F0" w:rsidRPr="004D2956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ESTRN: </w:t>
                  </w:r>
                  <w:proofErr w:type="spellStart"/>
                  <w:r>
                    <w:rPr>
                      <w:sz w:val="20"/>
                      <w:szCs w:val="20"/>
                    </w:rPr>
                    <w:t>Déformation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équivalente</w:t>
                  </w:r>
                  <w:proofErr w:type="spellEnd"/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5653F0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 </w:t>
                  </w:r>
                </w:p>
                <w:p w:rsidR="005653F0" w:rsidRPr="004D2956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Elément</w:t>
                  </w:r>
                  <w:proofErr w:type="spellEnd"/>
                  <w:r>
                    <w:rPr>
                      <w:sz w:val="20"/>
                      <w:szCs w:val="20"/>
                    </w:rPr>
                    <w:t>: 65006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5653F0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0.0573705 </w:t>
                  </w:r>
                </w:p>
                <w:p w:rsidR="005653F0" w:rsidRPr="004D2956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Elément</w:t>
                  </w:r>
                  <w:proofErr w:type="spellEnd"/>
                  <w:r>
                    <w:rPr>
                      <w:sz w:val="20"/>
                      <w:szCs w:val="20"/>
                    </w:rPr>
                    <w:t>: 49695</w:t>
                  </w:r>
                </w:p>
              </w:tc>
            </w:tr>
            <w:tr w:rsidR="005653F0" w:rsidTr="00C277F5">
              <w:trPr>
                <w:cnfStyle w:val="000000010000"/>
                <w:jc w:val="center"/>
              </w:trPr>
              <w:tc>
                <w:tcPr>
                  <w:cnfStyle w:val="00100000000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</w:rPr>
                  </w:pPr>
                  <w:r>
                    <w:rPr>
                      <w:noProof/>
                      <w:lang w:val="fr-FR" w:eastAsia="fr-FR"/>
                    </w:rPr>
                    <w:lastRenderedPageBreak/>
                    <w:drawing>
                      <wp:inline distT="0" distB="0" distL="0" distR="0">
                        <wp:extent cx="6858000" cy="3921125"/>
                        <wp:effectExtent l="19050" t="0" r="0" b="0"/>
                        <wp:docPr id="41" name="Image 4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921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53F0" w:rsidRPr="004D2956" w:rsidRDefault="005653F0" w:rsidP="00C277F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Assemblage complet-Etude 1-Déformations-Déformations1</w:t>
                  </w:r>
                </w:p>
              </w:tc>
            </w:tr>
          </w:tbl>
          <w:p w:rsidR="005653F0" w:rsidRDefault="005653F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2781"/>
              <w:gridCol w:w="3287"/>
              <w:gridCol w:w="2354"/>
              <w:gridCol w:w="2332"/>
            </w:tblGrid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5653F0" w:rsidRDefault="005653F0" w:rsidP="00C277F5">
                  <w:r>
                    <w:t>Nom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5653F0" w:rsidRDefault="005653F0" w:rsidP="00C277F5">
                  <w:pPr>
                    <w:cnfStyle w:val="10000000000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5653F0" w:rsidRDefault="005653F0" w:rsidP="00C277F5">
                  <w:pPr>
                    <w:cnfStyle w:val="10000000000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5653F0" w:rsidRDefault="005653F0" w:rsidP="00C277F5">
                  <w:pPr>
                    <w:cnfStyle w:val="100000000000"/>
                  </w:pPr>
                  <w:r>
                    <w:t>Max</w:t>
                  </w:r>
                </w:p>
              </w:tc>
            </w:tr>
            <w:tr w:rsidR="005653F0" w:rsidTr="00C277F5">
              <w:trPr>
                <w:cnfStyle w:val="000000100000"/>
                <w:jc w:val="center"/>
              </w:trPr>
              <w:tc>
                <w:tcPr>
                  <w:cnfStyle w:val="00100000000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5653F0" w:rsidRPr="004D2956" w:rsidRDefault="005653F0" w:rsidP="00C277F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Contraintes2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5653F0" w:rsidRPr="004D2956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VON: </w:t>
                  </w:r>
                  <w:proofErr w:type="spellStart"/>
                  <w:r>
                    <w:rPr>
                      <w:sz w:val="20"/>
                      <w:szCs w:val="20"/>
                    </w:rPr>
                    <w:t>contrainte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de von </w:t>
                  </w:r>
                  <w:proofErr w:type="spellStart"/>
                  <w:r>
                    <w:rPr>
                      <w:sz w:val="20"/>
                      <w:szCs w:val="20"/>
                    </w:rPr>
                    <w:t>Mises</w:t>
                  </w:r>
                  <w:proofErr w:type="spellEnd"/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5653F0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N/mm^2 (</w:t>
                  </w:r>
                  <w:proofErr w:type="spellStart"/>
                  <w:r>
                    <w:rPr>
                      <w:sz w:val="20"/>
                      <w:szCs w:val="20"/>
                    </w:rPr>
                    <w:t>MPa</w:t>
                  </w:r>
                  <w:proofErr w:type="spellEnd"/>
                  <w:r>
                    <w:rPr>
                      <w:sz w:val="20"/>
                      <w:szCs w:val="20"/>
                    </w:rPr>
                    <w:t>)</w:t>
                  </w:r>
                </w:p>
                <w:p w:rsidR="005653F0" w:rsidRPr="004D2956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Noeud</w:t>
                  </w:r>
                  <w:proofErr w:type="spellEnd"/>
                  <w:r>
                    <w:rPr>
                      <w:sz w:val="20"/>
                      <w:szCs w:val="20"/>
                    </w:rPr>
                    <w:t>: 125928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5653F0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217.375 N/mm^2 (</w:t>
                  </w:r>
                  <w:proofErr w:type="spellStart"/>
                  <w:r>
                    <w:rPr>
                      <w:sz w:val="20"/>
                      <w:szCs w:val="20"/>
                    </w:rPr>
                    <w:t>MPa</w:t>
                  </w:r>
                  <w:proofErr w:type="spellEnd"/>
                  <w:r>
                    <w:rPr>
                      <w:sz w:val="20"/>
                      <w:szCs w:val="20"/>
                    </w:rPr>
                    <w:t>)</w:t>
                  </w:r>
                </w:p>
                <w:p w:rsidR="005653F0" w:rsidRPr="004D2956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Noeud</w:t>
                  </w:r>
                  <w:proofErr w:type="spellEnd"/>
                  <w:r>
                    <w:rPr>
                      <w:sz w:val="20"/>
                      <w:szCs w:val="20"/>
                    </w:rPr>
                    <w:t>: 47314</w:t>
                  </w:r>
                </w:p>
              </w:tc>
            </w:tr>
            <w:tr w:rsidR="005653F0" w:rsidTr="00C277F5">
              <w:trPr>
                <w:cnfStyle w:val="000000010000"/>
                <w:jc w:val="center"/>
              </w:trPr>
              <w:tc>
                <w:tcPr>
                  <w:cnfStyle w:val="00100000000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</w:rPr>
                  </w:pPr>
                  <w:r>
                    <w:rPr>
                      <w:noProof/>
                      <w:lang w:val="fr-FR" w:eastAsia="fr-FR"/>
                    </w:rPr>
                    <w:lastRenderedPageBreak/>
                    <w:drawing>
                      <wp:inline distT="0" distB="0" distL="0" distR="0">
                        <wp:extent cx="6858000" cy="3921125"/>
                        <wp:effectExtent l="19050" t="0" r="0" b="0"/>
                        <wp:docPr id="42" name="Image 4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921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53F0" w:rsidRPr="004D2956" w:rsidRDefault="005653F0" w:rsidP="00C277F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Assemblage complet-Etude 1-Contraintes-Contraintes2</w:t>
                  </w:r>
                </w:p>
              </w:tc>
            </w:tr>
          </w:tbl>
          <w:p w:rsidR="005653F0" w:rsidRDefault="005653F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2703"/>
              <w:gridCol w:w="3471"/>
              <w:gridCol w:w="2324"/>
              <w:gridCol w:w="2256"/>
            </w:tblGrid>
            <w:tr w:rsidR="005653F0" w:rsidTr="00C277F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5653F0" w:rsidRDefault="005653F0" w:rsidP="00C277F5">
                  <w:r>
                    <w:t>Nom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5653F0" w:rsidRDefault="005653F0" w:rsidP="00C277F5">
                  <w:pPr>
                    <w:cnfStyle w:val="10000000000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5653F0" w:rsidRDefault="005653F0" w:rsidP="00C277F5">
                  <w:pPr>
                    <w:cnfStyle w:val="10000000000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5653F0" w:rsidRDefault="005653F0" w:rsidP="00C277F5">
                  <w:pPr>
                    <w:cnfStyle w:val="100000000000"/>
                  </w:pPr>
                  <w:r>
                    <w:t>Max</w:t>
                  </w:r>
                </w:p>
              </w:tc>
            </w:tr>
            <w:tr w:rsidR="005653F0" w:rsidTr="00C277F5">
              <w:trPr>
                <w:cnfStyle w:val="000000100000"/>
                <w:jc w:val="center"/>
              </w:trPr>
              <w:tc>
                <w:tcPr>
                  <w:cnfStyle w:val="00100000000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5653F0" w:rsidRPr="004D2956" w:rsidRDefault="005653F0" w:rsidP="00C277F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Coefficient de sécurité1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5653F0" w:rsidRPr="004D2956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Automatique</w:t>
                  </w:r>
                  <w:proofErr w:type="spellEnd"/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5653F0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1.63312 </w:t>
                  </w:r>
                </w:p>
                <w:p w:rsidR="005653F0" w:rsidRPr="004D2956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Noeud</w:t>
                  </w:r>
                  <w:proofErr w:type="spellEnd"/>
                  <w:r>
                    <w:rPr>
                      <w:sz w:val="20"/>
                      <w:szCs w:val="20"/>
                    </w:rPr>
                    <w:t>: 47314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5653F0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1000 </w:t>
                  </w:r>
                </w:p>
                <w:p w:rsidR="005653F0" w:rsidRPr="004D2956" w:rsidRDefault="005653F0" w:rsidP="00C277F5">
                  <w:pPr>
                    <w:cnfStyle w:val="00000010000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Noeud</w:t>
                  </w:r>
                  <w:proofErr w:type="spellEnd"/>
                  <w:r>
                    <w:rPr>
                      <w:sz w:val="20"/>
                      <w:szCs w:val="20"/>
                    </w:rPr>
                    <w:t>: 754</w:t>
                  </w:r>
                </w:p>
              </w:tc>
            </w:tr>
            <w:tr w:rsidR="005653F0" w:rsidRPr="005653F0" w:rsidTr="00C277F5">
              <w:trPr>
                <w:cnfStyle w:val="000000010000"/>
                <w:jc w:val="center"/>
              </w:trPr>
              <w:tc>
                <w:tcPr>
                  <w:cnfStyle w:val="00100000000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Default="005653F0" w:rsidP="00C277F5">
                  <w:pPr>
                    <w:jc w:val="center"/>
                    <w:rPr>
                      <w:rStyle w:val="lev"/>
                      <w:noProof/>
                    </w:rPr>
                  </w:pPr>
                  <w:r>
                    <w:rPr>
                      <w:noProof/>
                      <w:lang w:val="fr-FR" w:eastAsia="fr-FR"/>
                    </w:rPr>
                    <w:lastRenderedPageBreak/>
                    <w:drawing>
                      <wp:inline distT="0" distB="0" distL="0" distR="0">
                        <wp:extent cx="6858000" cy="3921125"/>
                        <wp:effectExtent l="19050" t="0" r="0" b="0"/>
                        <wp:docPr id="43" name="Image 4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921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53F0" w:rsidRPr="005653F0" w:rsidRDefault="005653F0" w:rsidP="00C277F5">
                  <w:pPr>
                    <w:jc w:val="center"/>
                    <w:rPr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noProof/>
                      <w:sz w:val="20"/>
                      <w:szCs w:val="20"/>
                      <w:lang w:val="fr-FR"/>
                    </w:rPr>
                    <w:t>Assemblage complet-Etude 1-Coefficient de sécurité-Coefficient de sécurité1</w:t>
                  </w:r>
                </w:p>
              </w:tc>
            </w:tr>
          </w:tbl>
          <w:p w:rsidR="005653F0" w:rsidRPr="005653F0" w:rsidRDefault="005653F0" w:rsidP="000A7C6B">
            <w:pPr>
              <w:rPr>
                <w:lang w:val="fr-FR"/>
              </w:rPr>
            </w:pPr>
          </w:p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2587"/>
              <w:gridCol w:w="8167"/>
            </w:tblGrid>
            <w:tr w:rsidR="005653F0" w:rsidTr="003062E8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5653F0" w:rsidRDefault="005653F0" w:rsidP="00C277F5">
                  <w:r>
                    <w:t>Nom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5653F0" w:rsidRDefault="005653F0" w:rsidP="00C277F5">
                  <w:pPr>
                    <w:cnfStyle w:val="100000000000"/>
                  </w:pPr>
                  <w:r>
                    <w:t>Type</w:t>
                  </w:r>
                </w:p>
              </w:tc>
            </w:tr>
            <w:tr w:rsidR="005653F0" w:rsidRPr="005653F0" w:rsidTr="00317259">
              <w:trPr>
                <w:cnfStyle w:val="000000100000"/>
                <w:jc w:val="center"/>
              </w:trPr>
              <w:tc>
                <w:tcPr>
                  <w:cnfStyle w:val="00100000000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5653F0" w:rsidRPr="004D2956" w:rsidRDefault="005653F0" w:rsidP="00C277F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Contrôle</w:t>
                  </w:r>
                  <w:proofErr w:type="spellEnd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 xml:space="preserve"> des axes/boulons1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5653F0" w:rsidRPr="005653F0" w:rsidRDefault="005653F0" w:rsidP="00C277F5">
                  <w:pPr>
                    <w:cnfStyle w:val="000000100000"/>
                    <w:rPr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sz w:val="20"/>
                      <w:szCs w:val="20"/>
                      <w:lang w:val="fr-FR"/>
                    </w:rPr>
                    <w:t>Résultats en statique des boulons/axes</w:t>
                  </w:r>
                </w:p>
              </w:tc>
            </w:tr>
            <w:tr w:rsidR="005653F0" w:rsidRPr="005653F0" w:rsidTr="00C277F5">
              <w:trPr>
                <w:cnfStyle w:val="000000010000"/>
                <w:jc w:val="center"/>
              </w:trPr>
              <w:tc>
                <w:tcPr>
                  <w:cnfStyle w:val="00100000000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5653F0" w:rsidRPr="005653F0" w:rsidRDefault="005653F0" w:rsidP="00C277F5">
                  <w:pPr>
                    <w:jc w:val="center"/>
                    <w:rPr>
                      <w:rStyle w:val="lev"/>
                      <w:noProof/>
                      <w:lang w:val="fr-FR"/>
                    </w:rPr>
                  </w:pPr>
                </w:p>
                <w:p w:rsidR="005653F0" w:rsidRPr="005653F0" w:rsidRDefault="005653F0" w:rsidP="00C277F5">
                  <w:pPr>
                    <w:jc w:val="center"/>
                    <w:rPr>
                      <w:sz w:val="20"/>
                      <w:szCs w:val="20"/>
                      <w:lang w:val="fr-FR"/>
                    </w:rPr>
                  </w:pPr>
                  <w:r w:rsidRPr="005653F0">
                    <w:rPr>
                      <w:rStyle w:val="lev"/>
                      <w:noProof/>
                      <w:sz w:val="20"/>
                      <w:szCs w:val="20"/>
                      <w:lang w:val="fr-FR"/>
                    </w:rPr>
                    <w:t>Assemblage complet-Etude 1-Contrôle des axes/boulons-Contrôle des axes/boulons1</w:t>
                  </w:r>
                </w:p>
              </w:tc>
            </w:tr>
          </w:tbl>
          <w:p w:rsidR="00EC2432" w:rsidRPr="005653F0" w:rsidRDefault="00EC2432" w:rsidP="000A7C6B">
            <w:pPr>
              <w:rPr>
                <w:lang w:val="fr-FR"/>
              </w:rPr>
            </w:pPr>
          </w:p>
          <w:bookmarkEnd w:id="24"/>
          <w:bookmarkEnd w:id="25"/>
          <w:bookmarkEnd w:id="26"/>
          <w:p w:rsidR="00EC2432" w:rsidRPr="005653F0" w:rsidRDefault="00EC2432" w:rsidP="000A7C6B">
            <w:pPr>
              <w:rPr>
                <w:lang w:val="fr-FR"/>
              </w:rPr>
            </w:pPr>
          </w:p>
        </w:tc>
      </w:tr>
    </w:tbl>
    <w:p w:rsidR="000B1701" w:rsidRPr="005653F0" w:rsidRDefault="000B1701" w:rsidP="000B1701">
      <w:pPr>
        <w:rPr>
          <w:lang w:val="fr-FR"/>
        </w:rPr>
      </w:pPr>
    </w:p>
    <w:tbl>
      <w:tblPr>
        <w:tblStyle w:val="Grilledutableau"/>
        <w:tblW w:w="0" w:type="auto"/>
        <w:tblLook w:val="04A0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Pr="005653F0" w:rsidRDefault="005653F0" w:rsidP="005653F0">
            <w:pPr>
              <w:pStyle w:val="Titre1"/>
              <w:outlineLvl w:val="0"/>
              <w:rPr>
                <w:lang w:val="fr-FR"/>
              </w:rPr>
            </w:pPr>
            <w:bookmarkStart w:id="27" w:name="_Toc379980003"/>
            <w:r>
              <w:rPr>
                <w:lang w:val="fr-FR"/>
              </w:rPr>
              <w:t>Conclusion</w:t>
            </w:r>
            <w:bookmarkEnd w:id="27"/>
          </w:p>
        </w:tc>
      </w:tr>
    </w:tbl>
    <w:p w:rsidR="00AC3438" w:rsidRPr="00AC3438" w:rsidRDefault="00AC3438" w:rsidP="00FE0924"/>
    <w:sectPr w:rsidR="00AC3438" w:rsidRPr="00AC3438" w:rsidSect="00F25CD7">
      <w:footerReference w:type="default" r:id="rId48"/>
      <w:footerReference w:type="first" r:id="rId4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53F0" w:rsidRDefault="005653F0" w:rsidP="00F25CD7">
      <w:pPr>
        <w:spacing w:after="0" w:line="240" w:lineRule="auto"/>
      </w:pPr>
      <w:r>
        <w:separator/>
      </w:r>
    </w:p>
  </w:endnote>
  <w:endnote w:type="continuationSeparator" w:id="0">
    <w:p w:rsidR="005653F0" w:rsidRDefault="005653F0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  <w:lang w:val="fr-FR" w:eastAsia="fr-FR"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5653F0" w:rsidP="00E217C8">
          <w:pPr>
            <w:rPr>
              <w:rFonts w:asciiTheme="majorHAnsi" w:hAnsiTheme="majorHAnsi"/>
            </w:rPr>
          </w:pP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Analysé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avec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SolidWorks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Simulation</w:t>
          </w:r>
        </w:p>
      </w:tc>
      <w:tc>
        <w:tcPr>
          <w:tcW w:w="2079" w:type="pct"/>
          <w:vAlign w:val="bottom"/>
        </w:tcPr>
        <w:p w:rsidR="00DC4D2F" w:rsidRDefault="005653F0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de Assemblage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complet</w:t>
          </w:r>
          <w:proofErr w:type="spellEnd"/>
        </w:p>
      </w:tc>
      <w:tc>
        <w:tcPr>
          <w:tcW w:w="0" w:type="auto"/>
          <w:vAlign w:val="bottom"/>
        </w:tcPr>
        <w:p w:rsidR="00DC4D2F" w:rsidRDefault="001C0174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 w:rsidR="00DC4D2F">
            <w:instrText xml:space="preserve"> PAGE   \* MERGEFORMAT </w:instrText>
          </w:r>
          <w:r>
            <w:fldChar w:fldCharType="separate"/>
          </w:r>
          <w:r w:rsidR="00A338DE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  <w:lang w:val="fr-FR" w:eastAsia="fr-FR"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5653F0" w:rsidP="00BF0BC4">
          <w:pPr>
            <w:rPr>
              <w:rFonts w:asciiTheme="majorHAnsi" w:hAnsiTheme="majorHAnsi"/>
            </w:rPr>
          </w:pP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Analysé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avec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SolidWorks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5653F0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de Assemblage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complet</w:t>
          </w:r>
          <w:proofErr w:type="spellEnd"/>
        </w:p>
      </w:tc>
      <w:tc>
        <w:tcPr>
          <w:tcW w:w="360" w:type="dxa"/>
          <w:vAlign w:val="bottom"/>
        </w:tcPr>
        <w:p w:rsidR="00DC4D2F" w:rsidRDefault="001C0174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 w:rsidR="00DC4D2F">
            <w:instrText xml:space="preserve"> PAGE   \* MERGEFORMAT </w:instrText>
          </w:r>
          <w:r>
            <w:fldChar w:fldCharType="separate"/>
          </w:r>
          <w:r w:rsidR="00A338DE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53F0" w:rsidRDefault="005653F0" w:rsidP="00F25CD7">
      <w:pPr>
        <w:spacing w:after="0" w:line="240" w:lineRule="auto"/>
      </w:pPr>
      <w:r>
        <w:separator/>
      </w:r>
    </w:p>
  </w:footnote>
  <w:footnote w:type="continuationSeparator" w:id="0">
    <w:p w:rsidR="005653F0" w:rsidRDefault="005653F0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attachedTemplate r:id="rId1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C0174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174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653F0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8DE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2798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2798"/>
  </w:style>
  <w:style w:type="paragraph" w:styleId="Titre1">
    <w:name w:val="heading 1"/>
    <w:basedOn w:val="Normal"/>
    <w:next w:val="Normal"/>
    <w:link w:val="Titre1C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M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lev">
    <w:name w:val="Strong"/>
    <w:basedOn w:val="Policepardfaut"/>
    <w:uiPriority w:val="22"/>
    <w:qFormat/>
    <w:rsid w:val="00BB5A1B"/>
    <w:rPr>
      <w:b/>
      <w:bCs/>
    </w:rPr>
  </w:style>
  <w:style w:type="paragraph" w:styleId="Sansinterligne">
    <w:name w:val="No Spacing"/>
    <w:uiPriority w:val="1"/>
    <w:qFormat/>
    <w:rsid w:val="00BB5A1B"/>
    <w:pPr>
      <w:spacing w:after="0" w:line="240" w:lineRule="auto"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BB5A1B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25CD7"/>
  </w:style>
  <w:style w:type="paragraph" w:styleId="Pieddepage">
    <w:name w:val="footer"/>
    <w:basedOn w:val="Normal"/>
    <w:link w:val="PieddepageC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5CD7"/>
  </w:style>
  <w:style w:type="table" w:styleId="Grilledutableau">
    <w:name w:val="Table Grid"/>
    <w:basedOn w:val="Tableau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au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3">
    <w:name w:val="Light List Accent 3"/>
    <w:basedOn w:val="Tableau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eclaire-Accent2">
    <w:name w:val="Light List Accent 2"/>
    <w:basedOn w:val="Tableau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F801E6"/>
    <w:rPr>
      <w:color w:val="0000FF" w:themeColor="hyperlink"/>
      <w:u w:val="single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steclaire-Accent4">
    <w:name w:val="Light List Accent 4"/>
    <w:basedOn w:val="Tableau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au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llemoyenne2-Accent1">
    <w:name w:val="Medium Grid 2 Accent 1"/>
    <w:basedOn w:val="Tableau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au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Grillemoyenne1-Accent6">
    <w:name w:val="Medium Grid 1 Accent 6"/>
    <w:basedOn w:val="Tableau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Trameclaire-Accent5">
    <w:name w:val="Light Shading Accent 5"/>
    <w:basedOn w:val="Tableau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4">
    <w:name w:val="Light Shading Accent 4"/>
    <w:basedOn w:val="Tableau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footer" Target="footer1.xml"/><Relationship Id="rId8" Type="http://schemas.openxmlformats.org/officeDocument/2006/relationships/image" Target="media/image2.jpeg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%20Cao\Documents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E8690C-0642-4907-8889-CA7A604AB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33</Pages>
  <Words>4506</Words>
  <Characters>24783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29231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PC Cao</dc:creator>
  <cp:lastModifiedBy>PC Cao</cp:lastModifiedBy>
  <cp:revision>2</cp:revision>
  <dcterms:created xsi:type="dcterms:W3CDTF">2014-02-12T13:56:00Z</dcterms:created>
  <dcterms:modified xsi:type="dcterms:W3CDTF">2014-02-12T13:56:00Z</dcterms:modified>
</cp:coreProperties>
</file>